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7F47" w14:textId="21E86274" w:rsidR="00524EC7" w:rsidRDefault="002A534D" w:rsidP="002A534D">
      <w:pPr>
        <w:pStyle w:val="Heading1"/>
        <w:numPr>
          <w:ilvl w:val="0"/>
          <w:numId w:val="0"/>
        </w:numPr>
        <w:ind w:left="1134" w:hanging="1134"/>
      </w:pPr>
      <w:bookmarkStart w:id="0" w:name="_Toc176771904"/>
      <w:bookmarkStart w:id="1" w:name="_Hlk170215426"/>
      <w:r>
        <w:t xml:space="preserve">Build </w:t>
      </w:r>
      <w:r w:rsidR="00253BD2">
        <w:t>f</w:t>
      </w:r>
      <w:r>
        <w:t>orm</w:t>
      </w:r>
      <w:bookmarkEnd w:id="0"/>
    </w:p>
    <w:p w14:paraId="2F84348A" w14:textId="39FF81CB" w:rsidR="00E53C93" w:rsidRDefault="00DD4A11" w:rsidP="00E67E67">
      <w:pPr>
        <w:rPr>
          <w:rFonts w:ascii="Figtree" w:hAnsi="Figtree"/>
        </w:rPr>
      </w:pPr>
      <w:r w:rsidRPr="00DD4A11">
        <w:rPr>
          <w:rFonts w:ascii="Figtree" w:hAnsi="Figtree"/>
        </w:rPr>
        <w:t xml:space="preserve">Please download and complete this form in </w:t>
      </w:r>
      <w:r w:rsidR="008E6D84">
        <w:rPr>
          <w:rFonts w:ascii="Figtree" w:hAnsi="Figtree"/>
        </w:rPr>
        <w:t xml:space="preserve">the MS Word </w:t>
      </w:r>
      <w:r w:rsidRPr="00DD4A11">
        <w:rPr>
          <w:rFonts w:ascii="Figtree" w:hAnsi="Figtree"/>
        </w:rPr>
        <w:t xml:space="preserve">app. Using this </w:t>
      </w:r>
      <w:r w:rsidR="00D51E72">
        <w:rPr>
          <w:rFonts w:ascii="Figtree" w:hAnsi="Figtree"/>
        </w:rPr>
        <w:t xml:space="preserve">document </w:t>
      </w:r>
      <w:r w:rsidRPr="00DD4A11">
        <w:rPr>
          <w:rFonts w:ascii="Figtree" w:hAnsi="Figtree"/>
        </w:rPr>
        <w:t xml:space="preserve">in browser will limit its functionality. </w:t>
      </w:r>
    </w:p>
    <w:p w14:paraId="64F8FA78" w14:textId="128FBE4C" w:rsidR="00E67E67" w:rsidRDefault="00F844E6" w:rsidP="00E67E67">
      <w:r w:rsidRPr="00F844E6">
        <w:rPr>
          <w:rFonts w:ascii="Figtree" w:hAnsi="Figtree"/>
        </w:rPr>
        <w:t xml:space="preserve">The build form contains key details about the course and </w:t>
      </w:r>
      <w:r w:rsidR="00885152">
        <w:rPr>
          <w:rFonts w:ascii="Figtree" w:hAnsi="Figtree"/>
        </w:rPr>
        <w:t xml:space="preserve">how it’s delivered to learners </w:t>
      </w:r>
      <w:r w:rsidRPr="00F844E6">
        <w:rPr>
          <w:rFonts w:ascii="Figtree" w:hAnsi="Figtree"/>
        </w:rPr>
        <w:t xml:space="preserve">(digital or print). Complete </w:t>
      </w:r>
      <w:r w:rsidRPr="00885152">
        <w:rPr>
          <w:rFonts w:ascii="Figtree" w:hAnsi="Figtree"/>
          <w:b/>
          <w:bCs/>
        </w:rPr>
        <w:t>all</w:t>
      </w:r>
      <w:r w:rsidRPr="00F844E6">
        <w:rPr>
          <w:rFonts w:ascii="Figtree" w:hAnsi="Figtree"/>
        </w:rPr>
        <w:t xml:space="preserve"> sections below. 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054951" w:rsidRPr="00D556BF" w14:paraId="34B7F753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FDB3815" w14:textId="5DECDDA5" w:rsidR="00054951" w:rsidRPr="007F12D5" w:rsidRDefault="00054951">
            <w:pPr>
              <w:pStyle w:val="Tab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completed</w:t>
            </w:r>
          </w:p>
        </w:tc>
        <w:sdt>
          <w:sdtPr>
            <w:rPr>
              <w:sz w:val="22"/>
              <w:szCs w:val="22"/>
            </w:rPr>
            <w:id w:val="1068000115"/>
            <w:placeholder>
              <w:docPart w:val="DefaultPlaceholder_-1854013437"/>
            </w:placeholder>
            <w:date w:fullDate="2025-11-19T00:00:00Z">
              <w:dateFormat w:val="dd MMMM 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6520" w:type="dxa"/>
              </w:tcPr>
              <w:p w14:paraId="78036148" w14:textId="00C0D0AE" w:rsidR="00054951" w:rsidRPr="00D556BF" w:rsidRDefault="00F727DA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19 November 2025</w:t>
                </w:r>
              </w:p>
            </w:tc>
          </w:sdtContent>
        </w:sdt>
      </w:tr>
    </w:tbl>
    <w:p w14:paraId="38F089DE" w14:textId="77777777" w:rsidR="00C72106" w:rsidRPr="00E67E67" w:rsidRDefault="00C72106" w:rsidP="00E67E67"/>
    <w:p w14:paraId="1890AB15" w14:textId="2C1BCA24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t xml:space="preserve">Course </w:t>
      </w:r>
      <w:r w:rsidR="0084500C">
        <w:t>d</w:t>
      </w:r>
      <w:r>
        <w:t>etails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980E33" w:rsidRPr="004B455B" w14:paraId="3B7FAF14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413EE21" w14:textId="17B99C74" w:rsidR="00980E33" w:rsidRPr="007F12D5" w:rsidRDefault="00980E33">
            <w:pPr>
              <w:pStyle w:val="Table"/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code</w:t>
            </w:r>
          </w:p>
        </w:tc>
        <w:sdt>
          <w:sdtPr>
            <w:rPr>
              <w:sz w:val="24"/>
            </w:rPr>
            <w:id w:val="1804041310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3BA34DD1" w14:textId="0EB29E07" w:rsidR="00980E33" w:rsidRPr="001A6E02" w:rsidRDefault="00F727DA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4"/>
                  </w:rPr>
                </w:pPr>
                <w:r>
                  <w:rPr>
                    <w:sz w:val="24"/>
                  </w:rPr>
                  <w:t>QAPYTH3</w:t>
                </w:r>
              </w:p>
            </w:tc>
          </w:sdtContent>
        </w:sdt>
      </w:tr>
      <w:tr w:rsidR="00980E33" w:rsidRPr="004B455B" w14:paraId="35F79D9C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6C5B06" w14:textId="244858EC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title</w:t>
            </w:r>
          </w:p>
        </w:tc>
        <w:sdt>
          <w:sdtPr>
            <w:rPr>
              <w:sz w:val="24"/>
            </w:rPr>
            <w:id w:val="230663137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ECB6F7" w14:textId="5CA9ABAD" w:rsidR="00980E33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Python 3 Programming</w:t>
                </w:r>
              </w:p>
            </w:tc>
          </w:sdtContent>
        </w:sdt>
      </w:tr>
      <w:tr w:rsidR="00980E33" w:rsidRPr="004B455B" w14:paraId="06202291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425D3D1" w14:textId="4188F009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author</w:t>
            </w:r>
          </w:p>
        </w:tc>
        <w:sdt>
          <w:sdtPr>
            <w:rPr>
              <w:sz w:val="24"/>
            </w:rPr>
            <w:id w:val="1383900162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4A3BE92C" w14:textId="71793A8A" w:rsidR="00980E33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Donald Cameron</w:t>
                </w:r>
              </w:p>
            </w:tc>
          </w:sdtContent>
        </w:sdt>
      </w:tr>
      <w:tr w:rsidR="007F12D5" w:rsidRPr="004B455B" w14:paraId="64758D3A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3ABDC4F" w14:textId="23091AD2" w:rsidR="007F12D5" w:rsidRPr="007F12D5" w:rsidRDefault="007F12D5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version</w:t>
            </w:r>
          </w:p>
        </w:tc>
        <w:sdt>
          <w:sdtPr>
            <w:rPr>
              <w:sz w:val="24"/>
            </w:rPr>
            <w:id w:val="-922107245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2F9BB7" w14:textId="3C4F9F0E" w:rsidR="007F12D5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V4</w:t>
                </w:r>
              </w:p>
            </w:tc>
          </w:sdtContent>
        </w:sdt>
      </w:tr>
      <w:tr w:rsidR="00980E33" w:rsidRPr="004B455B" w14:paraId="6A8709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0BD0B1F" w14:textId="77777777" w:rsidR="00980E33" w:rsidRDefault="00980E33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First run date</w:t>
            </w:r>
          </w:p>
          <w:p w14:paraId="5A56B98A" w14:textId="4851C4B8" w:rsidR="00983598" w:rsidRPr="00983598" w:rsidRDefault="00983598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>P</w:t>
            </w:r>
            <w:r w:rsidR="00EA12C6">
              <w:rPr>
                <w:b w:val="0"/>
                <w:bCs w:val="0"/>
                <w:i/>
                <w:iCs/>
                <w:sz w:val="22"/>
                <w:szCs w:val="22"/>
              </w:rPr>
              <w:t>ublishing</w:t>
            </w: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 xml:space="preserve"> needs to be informed of the course 3 weeks prior to the first run date.</w:t>
            </w:r>
          </w:p>
        </w:tc>
        <w:tc>
          <w:tcPr>
            <w:tcW w:w="6520" w:type="dxa"/>
          </w:tcPr>
          <w:sdt>
            <w:sdtPr>
              <w:rPr>
                <w:i/>
                <w:iCs/>
                <w:sz w:val="24"/>
              </w:rPr>
              <w:id w:val="-1964338510"/>
              <w:placeholder>
                <w:docPart w:val="DefaultPlaceholder_-1854013437"/>
              </w:placeholder>
              <w:date w:fullDate="2025-12-01T00:00:00Z">
                <w:dateFormat w:val="dd MMMM yyyy"/>
                <w:lid w:val="en-GB"/>
                <w:storeMappedDataAs w:val="dateTime"/>
                <w:calendar w:val="gregorian"/>
              </w:date>
            </w:sdtPr>
            <w:sdtContent>
              <w:p w14:paraId="3BBC858F" w14:textId="47B709C3" w:rsidR="0051481D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/>
                    <w:iCs/>
                    <w:sz w:val="24"/>
                  </w:rPr>
                </w:pPr>
                <w:r>
                  <w:rPr>
                    <w:i/>
                    <w:iCs/>
                    <w:sz w:val="24"/>
                  </w:rPr>
                  <w:t>01 December 2025</w:t>
                </w:r>
              </w:p>
            </w:sdtContent>
          </w:sdt>
          <w:p w14:paraId="4C18C4C4" w14:textId="05D7F513" w:rsidR="00980E33" w:rsidRPr="001A6E02" w:rsidRDefault="00980E33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</w:tr>
      <w:tr w:rsidR="003A6DCC" w:rsidRPr="004B455B" w14:paraId="3B84AA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17D60E3" w14:textId="77777777" w:rsidR="003A6DCC" w:rsidRDefault="003A6DCC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Language</w:t>
            </w:r>
          </w:p>
          <w:p w14:paraId="6997ACB5" w14:textId="77777777" w:rsidR="005315D2" w:rsidRDefault="000E5084" w:rsidP="000E5084">
            <w:pPr>
              <w:rPr>
                <w:i/>
                <w:iCs/>
                <w:sz w:val="22"/>
                <w:szCs w:val="22"/>
              </w:rPr>
            </w:pPr>
            <w:r w:rsidRPr="000E5084">
              <w:rPr>
                <w:b w:val="0"/>
                <w:bCs w:val="0"/>
                <w:i/>
                <w:iCs/>
                <w:sz w:val="22"/>
                <w:szCs w:val="22"/>
              </w:rPr>
              <w:t>All standard QA materials should be in American English</w:t>
            </w:r>
            <w:r w:rsid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. </w:t>
            </w:r>
          </w:p>
          <w:p w14:paraId="5C6FB6A2" w14:textId="77777777" w:rsidR="005315D2" w:rsidRDefault="005315D2" w:rsidP="000E5084">
            <w:pPr>
              <w:rPr>
                <w:i/>
                <w:iCs/>
                <w:sz w:val="22"/>
                <w:szCs w:val="22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</w:rPr>
              <w:t xml:space="preserve">Exceptions: </w:t>
            </w:r>
          </w:p>
          <w:p w14:paraId="70024751" w14:textId="6430E492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Apprenticeships</w:t>
            </w:r>
            <w:r>
              <w:rPr>
                <w:b w:val="0"/>
                <w:bCs w:val="0"/>
                <w:i/>
                <w:iCs/>
                <w:sz w:val="22"/>
                <w:szCs w:val="22"/>
              </w:rPr>
              <w:t>.</w:t>
            </w:r>
          </w:p>
          <w:p w14:paraId="6DE5741C" w14:textId="1365BB44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r w:rsidR="008F0679">
              <w:rPr>
                <w:b w:val="0"/>
                <w:bCs w:val="0"/>
                <w:i/>
                <w:iCs/>
                <w:sz w:val="22"/>
                <w:szCs w:val="22"/>
              </w:rPr>
              <w:t xml:space="preserve">bespoke course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agreement specifies otherwis</w:t>
            </w: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e.</w:t>
            </w:r>
          </w:p>
          <w:p w14:paraId="697FD7A7" w14:textId="18D74D3F" w:rsidR="00C77730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The source material/accrediting body uses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British English</w:t>
            </w:r>
            <w:r w:rsidR="000E5084" w:rsidRPr="005315D2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6520" w:type="dxa"/>
          </w:tcPr>
          <w:sdt>
            <w:sdtPr>
              <w:rPr>
                <w:rStyle w:val="Dropdown"/>
              </w:rPr>
              <w:alias w:val="Language"/>
              <w:tag w:val="Language"/>
              <w:id w:val="1583951641"/>
              <w:placeholder>
                <w:docPart w:val="DefaultPlaceholder_-1854013438"/>
              </w:placeholder>
              <w:dropDownList>
                <w:listItem w:value="Choose an item."/>
                <w:listItem w:displayText="American English" w:value="American English"/>
                <w:listItem w:displayText="British English" w:value="British English"/>
              </w:dropDownList>
            </w:sdtPr>
            <w:sdtEndPr>
              <w:rPr>
                <w:rStyle w:val="DefaultParagraphFont"/>
                <w:rFonts w:asciiTheme="minorHAnsi" w:hAnsiTheme="minorHAnsi"/>
              </w:rPr>
            </w:sdtEndPr>
            <w:sdtContent>
              <w:p w14:paraId="6CDD3DD8" w14:textId="617BE89A" w:rsidR="004047B6" w:rsidRPr="001A6E02" w:rsidRDefault="00F727DA" w:rsidP="0098359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Dropdown"/>
                  </w:rPr>
                  <w:t>American English</w:t>
                </w:r>
              </w:p>
            </w:sdtContent>
          </w:sdt>
          <w:p w14:paraId="6881180D" w14:textId="3FC24988" w:rsidR="003A6DCC" w:rsidRPr="001A6E02" w:rsidRDefault="00F727DA" w:rsidP="000E5084">
            <w:pPr>
              <w:pStyle w:val="Bulletlist1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words in the slides may still be in English format.</w:t>
            </w:r>
          </w:p>
        </w:tc>
      </w:tr>
      <w:tr w:rsidR="0070573F" w:rsidRPr="004B455B" w14:paraId="4A55A255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D12E616" w14:textId="7A0DAFC7" w:rsidR="007C222B" w:rsidRPr="007C222B" w:rsidRDefault="007C222B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C222B">
              <w:rPr>
                <w:sz w:val="22"/>
                <w:szCs w:val="22"/>
              </w:rPr>
              <w:t>Editing</w:t>
            </w:r>
            <w:r w:rsidR="00665D16" w:rsidRPr="007C222B">
              <w:rPr>
                <w:sz w:val="22"/>
                <w:szCs w:val="22"/>
              </w:rPr>
              <w:t xml:space="preserve"> </w:t>
            </w:r>
            <w:r w:rsidRPr="007C222B">
              <w:rPr>
                <w:sz w:val="22"/>
                <w:szCs w:val="22"/>
              </w:rPr>
              <w:t>info</w:t>
            </w:r>
          </w:p>
          <w:p w14:paraId="278FC74F" w14:textId="6ED764AB" w:rsidR="0070573F" w:rsidRPr="007F12D5" w:rsidRDefault="007C222B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Please detail any key information that is needed for the proofing process. For instance, 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>if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certain words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 xml:space="preserve"> should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be capitalized. </w:t>
            </w:r>
          </w:p>
        </w:tc>
        <w:tc>
          <w:tcPr>
            <w:tcW w:w="6520" w:type="dxa"/>
          </w:tcPr>
          <w:p w14:paraId="51DDF039" w14:textId="5F041E30" w:rsidR="0070573F" w:rsidRPr="001A6E02" w:rsidRDefault="00F727DA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Dropdown"/>
                <w:sz w:val="24"/>
              </w:rPr>
            </w:pPr>
            <w:r>
              <w:rPr>
                <w:rStyle w:val="Dropdown"/>
                <w:sz w:val="24"/>
              </w:rPr>
              <w:t>E</w:t>
            </w:r>
            <w:r>
              <w:rPr>
                <w:rStyle w:val="Dropdown"/>
              </w:rPr>
              <w:t>very effort has been made to ensure that all appropriate words are Capitalised.</w:t>
            </w:r>
          </w:p>
        </w:tc>
      </w:tr>
    </w:tbl>
    <w:p w14:paraId="24BE0F5E" w14:textId="2EC65511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</w:p>
    <w:p w14:paraId="60156981" w14:textId="77777777" w:rsidR="008A32B4" w:rsidRDefault="008A32B4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7F0B9506" w14:textId="120DDE48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lastRenderedPageBreak/>
        <w:t xml:space="preserve">File </w:t>
      </w:r>
      <w:r w:rsidR="00F5060B">
        <w:t>de</w:t>
      </w:r>
      <w:r>
        <w:t>tails</w:t>
      </w:r>
    </w:p>
    <w:bookmarkEnd w:id="1"/>
    <w:p w14:paraId="7FB4A725" w14:textId="4353B90C" w:rsidR="00DE189F" w:rsidRDefault="00AD6D95" w:rsidP="005A0E65">
      <w:pPr>
        <w:spacing w:before="0" w:after="160" w:line="259" w:lineRule="auto"/>
      </w:pPr>
      <w:r>
        <w:t xml:space="preserve">You will need </w:t>
      </w:r>
      <w:r w:rsidR="00AA1CE3">
        <w:t>to fill out the below table for each “book”</w:t>
      </w:r>
      <w:r w:rsidR="00BF72FA">
        <w:t xml:space="preserve"> </w:t>
      </w:r>
      <w:r w:rsidR="00B11129">
        <w:t>within the course</w:t>
      </w:r>
      <w:r w:rsidR="00AA1CE3">
        <w:t>.</w:t>
      </w:r>
      <w:r w:rsidR="00BF72FA">
        <w:t xml:space="preserve"> </w:t>
      </w:r>
      <w:r w:rsidR="00C2327F">
        <w:t>Please note that y</w:t>
      </w:r>
      <w:r w:rsidR="005A0E65" w:rsidRPr="005A0E65">
        <w:t>ou might have several of one book type and none of another.</w:t>
      </w:r>
      <w:r w:rsidR="00DE189F">
        <w:t xml:space="preserve"> </w:t>
      </w:r>
    </w:p>
    <w:p w14:paraId="3AAD8F36" w14:textId="6356457D" w:rsidR="00DE189F" w:rsidRPr="00E55400" w:rsidRDefault="00DE189F" w:rsidP="005A0E65">
      <w:pPr>
        <w:spacing w:before="0" w:after="160" w:line="259" w:lineRule="auto"/>
      </w:pPr>
      <w:r w:rsidRPr="00E55400">
        <w:t>The different book types are:</w:t>
      </w:r>
    </w:p>
    <w:p w14:paraId="01EEFA77" w14:textId="4A5256AC" w:rsidR="004A6094" w:rsidRPr="00E55400" w:rsidRDefault="004A6094" w:rsidP="00DE189F">
      <w:pPr>
        <w:pStyle w:val="Bulletlist1"/>
      </w:pPr>
      <w:r w:rsidRPr="00E55400">
        <w:rPr>
          <w:b/>
          <w:bCs/>
        </w:rPr>
        <w:t>Pre</w:t>
      </w:r>
      <w:r w:rsidR="00904CD4" w:rsidRPr="00E55400">
        <w:rPr>
          <w:b/>
          <w:bCs/>
        </w:rPr>
        <w:t>-</w:t>
      </w:r>
      <w:r w:rsidRPr="00E55400">
        <w:rPr>
          <w:b/>
          <w:bCs/>
        </w:rPr>
        <w:t>course</w:t>
      </w:r>
      <w:r w:rsidR="00904CD4" w:rsidRPr="00E55400">
        <w:rPr>
          <w:b/>
          <w:bCs/>
        </w:rPr>
        <w:t xml:space="preserve"> reading:</w:t>
      </w:r>
      <w:r w:rsidR="003513EA" w:rsidRPr="00E55400">
        <w:rPr>
          <w:b/>
          <w:bCs/>
        </w:rPr>
        <w:t xml:space="preserve"> </w:t>
      </w:r>
      <w:r w:rsidR="003513EA" w:rsidRPr="00E55400">
        <w:t xml:space="preserve">Pre-course reading </w:t>
      </w:r>
      <w:r w:rsidR="00E55400" w:rsidRPr="00E55400">
        <w:t>consists of documents that the learners should receive ahead of the course run date to help prepare them.</w:t>
      </w:r>
    </w:p>
    <w:p w14:paraId="20B83DD1" w14:textId="544EBF56" w:rsidR="00D138AF" w:rsidRDefault="00D138AF" w:rsidP="00DE189F">
      <w:pPr>
        <w:pStyle w:val="Bulletlist1"/>
      </w:pPr>
      <w:r w:rsidRPr="009D5A0A">
        <w:rPr>
          <w:b/>
          <w:bCs/>
        </w:rPr>
        <w:t>Learner guide:</w:t>
      </w:r>
      <w:r>
        <w:t xml:space="preserve"> </w:t>
      </w:r>
      <w:r w:rsidR="00EB4316">
        <w:t xml:space="preserve">Contains the </w:t>
      </w:r>
      <w:r w:rsidR="008639ED">
        <w:t>primary</w:t>
      </w:r>
      <w:r w:rsidR="00EB4316">
        <w:t xml:space="preserve"> course content</w:t>
      </w:r>
      <w:r w:rsidR="008639ED">
        <w:t>.</w:t>
      </w:r>
    </w:p>
    <w:p w14:paraId="57283512" w14:textId="51C909A7" w:rsidR="00D138AF" w:rsidRPr="00D138AF" w:rsidRDefault="00D138AF" w:rsidP="00D138AF">
      <w:pPr>
        <w:pStyle w:val="Bulletlist1"/>
      </w:pPr>
      <w:r w:rsidRPr="009D5A0A">
        <w:rPr>
          <w:b/>
          <w:bCs/>
        </w:rPr>
        <w:t>Exercise guide:</w:t>
      </w:r>
      <w:r>
        <w:t xml:space="preserve"> C</w:t>
      </w:r>
      <w:r w:rsidRPr="00D138AF">
        <w:t>ontains activit</w:t>
      </w:r>
      <w:r w:rsidR="00F25080">
        <w:t xml:space="preserve">ies </w:t>
      </w:r>
      <w:r w:rsidRPr="00D138AF">
        <w:t>to reinforce learning</w:t>
      </w:r>
      <w:r w:rsidR="00F25080">
        <w:t xml:space="preserve"> (may be instructional or a workbook).</w:t>
      </w:r>
    </w:p>
    <w:p w14:paraId="3C88CB95" w14:textId="2566835F" w:rsidR="00D138AF" w:rsidRPr="00D138AF" w:rsidRDefault="00D138AF" w:rsidP="00D138AF">
      <w:pPr>
        <w:pStyle w:val="Bulletlist1"/>
      </w:pPr>
      <w:r w:rsidRPr="009D5A0A">
        <w:rPr>
          <w:b/>
          <w:bCs/>
        </w:rPr>
        <w:t>Handout</w:t>
      </w:r>
      <w:r w:rsidR="00F25080" w:rsidRPr="009D5A0A">
        <w:rPr>
          <w:b/>
          <w:bCs/>
        </w:rPr>
        <w:t>:</w:t>
      </w:r>
      <w:r w:rsidR="00F25080">
        <w:t xml:space="preserve"> Short, s</w:t>
      </w:r>
      <w:r w:rsidRPr="00D138AF">
        <w:t>upplementary material for learners</w:t>
      </w:r>
      <w:r w:rsidR="00717EAB">
        <w:t xml:space="preserve"> usually used as specific points within the course</w:t>
      </w:r>
      <w:r w:rsidR="00F25080">
        <w:t>.</w:t>
      </w:r>
    </w:p>
    <w:p w14:paraId="66F6D703" w14:textId="2A1D3D88" w:rsidR="00D138AF" w:rsidRDefault="00D138AF" w:rsidP="00D138AF">
      <w:pPr>
        <w:pStyle w:val="Bulletlist1"/>
      </w:pPr>
      <w:r w:rsidRPr="009D5A0A">
        <w:rPr>
          <w:b/>
          <w:bCs/>
        </w:rPr>
        <w:t>Lab file</w:t>
      </w:r>
      <w:r w:rsidR="00F25080" w:rsidRPr="009D5A0A">
        <w:rPr>
          <w:b/>
          <w:bCs/>
        </w:rPr>
        <w:t>:</w:t>
      </w:r>
      <w:r w:rsidR="00F25080">
        <w:t xml:space="preserve"> D</w:t>
      </w:r>
      <w:r w:rsidRPr="00D138AF">
        <w:t>igital files (e.g.</w:t>
      </w:r>
      <w:r w:rsidR="00F25080">
        <w:t>,</w:t>
      </w:r>
      <w:r w:rsidRPr="00D138AF">
        <w:t xml:space="preserve"> Jupyter Notebooks, Excel files) that can’t be printed or supported on Mimeo; these should be shared with learners by the instructor</w:t>
      </w:r>
      <w:r w:rsidR="00F25080">
        <w:t>.</w:t>
      </w:r>
    </w:p>
    <w:p w14:paraId="060BA0B1" w14:textId="09CB620D" w:rsidR="00080B36" w:rsidRPr="00B7318B" w:rsidRDefault="00B7318B" w:rsidP="00080B36">
      <w:r w:rsidRPr="00B7318B">
        <w:rPr>
          <w:b/>
          <w:bCs/>
        </w:rPr>
        <w:t>Note:</w:t>
      </w:r>
      <w:r>
        <w:t xml:space="preserve"> All files</w:t>
      </w:r>
      <w:r w:rsidR="00080B36" w:rsidRPr="00B7318B">
        <w:t xml:space="preserve"> are added to the instructor kit, so you do not need to specify.</w:t>
      </w:r>
    </w:p>
    <w:p w14:paraId="3D024CF1" w14:textId="1BCE1DA4" w:rsidR="001D1794" w:rsidRDefault="009468F6" w:rsidP="00D138AF">
      <w:pPr>
        <w:spacing w:before="0" w:after="160" w:line="259" w:lineRule="auto"/>
      </w:pPr>
      <w:r w:rsidRPr="009468F6">
        <w:t>To insert additional tables, click on the existing table and select the plus (+) button in the bottom right corner.</w:t>
      </w:r>
    </w:p>
    <w:sdt>
      <w:sdtPr>
        <w:rPr>
          <w:b w:val="0"/>
          <w:bCs w:val="0"/>
          <w:color w:val="auto"/>
          <w:sz w:val="22"/>
          <w:szCs w:val="22"/>
        </w:rPr>
        <w:id w:val="-310486225"/>
        <w15:repeatingSection>
          <w15:doNotAllowInsertDeleteSection w:val="1"/>
        </w15:repeatingSection>
      </w:sdtPr>
      <w:sdtEndPr>
        <w:rPr>
          <w:i/>
          <w:iCs/>
        </w:rPr>
      </w:sdtEndPr>
      <w:sdtContent>
        <w:tbl>
          <w:tblPr>
            <w:tblStyle w:val="GridTable4-Accent5"/>
            <w:tblW w:w="1019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6A0" w:firstRow="1" w:lastRow="0" w:firstColumn="1" w:lastColumn="0" w:noHBand="1" w:noVBand="1"/>
          </w:tblPr>
          <w:tblGrid>
            <w:gridCol w:w="3114"/>
            <w:gridCol w:w="7076"/>
          </w:tblGrid>
          <w:sdt>
            <w:sdtPr>
              <w:rPr>
                <w:b w:val="0"/>
                <w:bCs w:val="0"/>
                <w:color w:val="auto"/>
                <w:sz w:val="22"/>
                <w:szCs w:val="22"/>
              </w:rPr>
              <w:id w:val="320019390"/>
              <w:lock w:val="sdtLocked"/>
              <w:placeholder>
                <w:docPart w:val="DefaultPlaceholder_-1854013435"/>
              </w:placeholder>
              <w15:repeatingSectionItem/>
            </w:sdtPr>
            <w:sdtEndPr>
              <w:rPr>
                <w:i/>
                <w:iCs/>
              </w:rPr>
            </w:sdtEndPr>
            <w:sdtContent>
              <w:tr w:rsidR="004659B6" w:rsidRPr="00432522" w14:paraId="2D112AA1" w14:textId="77777777" w:rsidTr="00154103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3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190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3CCA636" w14:textId="74ECD213" w:rsidR="008470AD" w:rsidRPr="00432522" w:rsidRDefault="008470AD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  <w:tr w:rsidR="008470AD" w:rsidRPr="00432522" w14:paraId="65A6C884" w14:textId="77777777" w:rsidTr="007C4E8D">
                <w:trPr>
                  <w:trHeight w:val="396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  <w:tcBorders>
                      <w:top w:val="single" w:sz="4" w:space="0" w:color="auto"/>
                    </w:tcBorders>
                  </w:tcPr>
                  <w:p w14:paraId="069D2122" w14:textId="77777777" w:rsidR="008470AD" w:rsidRPr="00432522" w:rsidRDefault="008470AD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Book type</w:t>
                    </w:r>
                  </w:p>
                </w:tc>
                <w:sdt>
                  <w:sdtPr>
                    <w:rPr>
                      <w:rStyle w:val="Dropdown"/>
                      <w:color w:val="auto"/>
                      <w:sz w:val="24"/>
                    </w:rPr>
                    <w:alias w:val="Book type"/>
                    <w:tag w:val="Book type"/>
                    <w:id w:val="-1908598730"/>
                    <w:placeholder>
                      <w:docPart w:val="0569F8C7C98D4C8C9DF9076960031FB7"/>
                    </w:placeholder>
                    <w:dropDownList>
                      <w:listItem w:value="Choose an item."/>
                      <w:listItem w:displayText="Pre-course reading" w:value="Pre-course reading"/>
                      <w:listItem w:displayText="Learner guide" w:value="Learner guide"/>
                      <w:listItem w:displayText="Exercise guide" w:value="Exercise guide"/>
                      <w:listItem w:displayText="Handout" w:value="Handout"/>
                      <w:listItem w:displayText="Lab file" w:value="Lab file"/>
                    </w:dropDownList>
                  </w:sdtPr>
                  <w:sdtEndPr>
                    <w:rPr>
                      <w:rStyle w:val="DefaultParagraphFont"/>
                      <w:rFonts w:asciiTheme="minorHAnsi" w:hAnsiTheme="minorHAnsi"/>
                    </w:rPr>
                  </w:sdtEndPr>
                  <w:sdtContent>
                    <w:tc>
                      <w:tcPr>
                        <w:tcW w:w="7076" w:type="dxa"/>
                        <w:tcBorders>
                          <w:top w:val="single" w:sz="4" w:space="0" w:color="auto"/>
                        </w:tcBorders>
                      </w:tcPr>
                      <w:p w14:paraId="550CC322" w14:textId="763CCA98" w:rsidR="008470AD" w:rsidRPr="001A6E02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color w:val="auto"/>
                            <w:sz w:val="24"/>
                          </w:rPr>
                          <w:t>Learner guide</w:t>
                        </w:r>
                      </w:p>
                    </w:tc>
                  </w:sdtContent>
                </w:sdt>
              </w:tr>
              <w:tr w:rsidR="008470AD" w:rsidRPr="00432522" w14:paraId="2216676E" w14:textId="77777777" w:rsidTr="007C4E8D">
                <w:trPr>
                  <w:trHeight w:val="118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3FEAE2D4" w14:textId="2D306E83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File</w:t>
                    </w:r>
                    <w:r w:rsidR="00C2327F">
                      <w:rPr>
                        <w:color w:val="auto"/>
                        <w:sz w:val="22"/>
                        <w:szCs w:val="22"/>
                      </w:rPr>
                      <w:t>/</w:t>
                    </w:r>
                    <w:r w:rsidRPr="00432522">
                      <w:rPr>
                        <w:color w:val="auto"/>
                        <w:sz w:val="22"/>
                        <w:szCs w:val="22"/>
                      </w:rPr>
                      <w:t>s</w:t>
                    </w:r>
                  </w:p>
                  <w:p w14:paraId="4A674FA3" w14:textId="28998097" w:rsidR="00983598" w:rsidRPr="00983598" w:rsidRDefault="00F5060B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If files </w:t>
                    </w:r>
                    <w:r w:rsidR="00BA008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should be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merged</w:t>
                    </w:r>
                    <w:r w:rsidR="00BA008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/bound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, please</w:t>
                    </w:r>
                    <w:r w:rsidR="00983598"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list the files in the order they should appear.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Bulletlist1Char"/>
                      </w:rPr>
                      <w:id w:val="466938697"/>
                      <w:placeholder>
                        <w:docPart w:val="DefaultPlaceholder_-1854013440"/>
                      </w:placeholder>
                    </w:sdtPr>
                    <w:sdtContent>
                      <w:p w14:paraId="06ED0DFE" w14:textId="3C3748C5" w:rsidR="00F66997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Bulletlist1Char"/>
                          </w:rPr>
                        </w:pPr>
                        <w:r>
                          <w:rPr>
                            <w:rStyle w:val="Bulletlist1Char"/>
                          </w:rPr>
                          <w:t>DG_00_FC.docx</w:t>
                        </w:r>
                      </w:p>
                      <w:p w14:paraId="293E656A" w14:textId="3486D6E5" w:rsidR="0036154E" w:rsidRDefault="0036154E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Bulletlist1Char"/>
                          </w:rPr>
                        </w:pPr>
                        <w:r w:rsidRPr="0036154E">
                          <w:rPr>
                            <w:rStyle w:val="Bulletlist1Char"/>
                          </w:rPr>
                          <w:t>DG_00_Introduction_and_Contents</w:t>
                        </w:r>
                      </w:p>
                      <w:p w14:paraId="1407C87F" w14:textId="07700872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DG_01_Introduction_to_Python_3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412CBD2" w14:textId="55107E47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DG_02_Fundamental_Variables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D320DB4" w14:textId="74C95F21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DG_03_Flow_Control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6C94369C" w14:textId="6C53600F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DG_04_String_Handling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6C032CD7" w14:textId="55990F04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DG_05_Collections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7BE66791" w14:textId="6BE1F81F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DG_06_Regular_Expressions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585DB662" w14:textId="56F8BE23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DG_07_Data_Storage_and_File_Handling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31F0F044" w14:textId="1FA32EBE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DG_08_Functions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A91CAA0" w14:textId="5244E353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DG_09_Advanced_Collections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0E826BCF" w14:textId="37D1B8C0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DG_10_Modules_and_Packages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7B39990E" w14:textId="03A9702D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DG_11_OOP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034FEE56" w14:textId="16411A55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DG_12_Error_Handling_and_Exceptions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FDB9B5A" w14:textId="5A9BFA41" w:rsidR="00F727DA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727DA">
                          <w:rPr>
                            <w:color w:val="auto"/>
                            <w:sz w:val="24"/>
                          </w:rPr>
                          <w:t>DG_13_Testing</w:t>
                        </w:r>
                        <w:r w:rsidR="00F87FF9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14CF4632" w14:textId="77777777" w:rsidR="00F87FF9" w:rsidRDefault="00F87FF9" w:rsidP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DG_99_BC</w:t>
                        </w:r>
                        <w:r>
                          <w:rPr>
                            <w:color w:val="auto"/>
                            <w:sz w:val="24"/>
                          </w:rPr>
                          <w:t>.docx</w:t>
                        </w:r>
                      </w:p>
                      <w:p w14:paraId="560B2375" w14:textId="62C769D3" w:rsidR="00F87FF9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DGA_00_FC</w:t>
                        </w:r>
                        <w:r>
                          <w:rPr>
                            <w:color w:val="auto"/>
                            <w:sz w:val="24"/>
                          </w:rPr>
                          <w:t>.docx</w:t>
                        </w:r>
                      </w:p>
                      <w:p w14:paraId="62772DA8" w14:textId="7A123716" w:rsidR="00F87FF9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DGA_01_Introduction_to_Tk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DF6C915" w14:textId="1AAB1D60" w:rsidR="00F87FF9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DGA_02_Advanced_Regular_Expressions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6578BD81" w14:textId="4F731028" w:rsidR="00F87FF9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lastRenderedPageBreak/>
                          <w:t>DGA_03_Multiprocessing_and_Multithreading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02618838" w14:textId="4A1D0FBF" w:rsidR="00F87FF9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DGA_04_PEP 8_Style_Guide</w:t>
                        </w:r>
                        <w:r>
                          <w:rPr>
                            <w:color w:val="auto"/>
                            <w:sz w:val="24"/>
                          </w:rPr>
                          <w:t>.docx</w:t>
                        </w:r>
                      </w:p>
                      <w:p w14:paraId="359DF7BF" w14:textId="6EC4B4FE" w:rsidR="00F727DA" w:rsidRPr="001A6E02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DGA_99_BC</w:t>
                        </w:r>
                        <w:r>
                          <w:rPr>
                            <w:color w:val="auto"/>
                            <w:sz w:val="24"/>
                          </w:rPr>
                          <w:t>.docx</w:t>
                        </w:r>
                      </w:p>
                    </w:sdtContent>
                  </w:sdt>
                  <w:p w14:paraId="79F40951" w14:textId="604E3CFA" w:rsidR="008470AD" w:rsidRPr="001A6E02" w:rsidRDefault="008470AD" w:rsidP="00596665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color w:val="auto"/>
                        <w:sz w:val="24"/>
                      </w:rPr>
                    </w:pPr>
                  </w:p>
                </w:tc>
              </w:tr>
              <w:tr w:rsidR="008470AD" w:rsidRPr="00432522" w14:paraId="0E975B84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10A6F4D4" w14:textId="77777777" w:rsidR="00983598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lastRenderedPageBreak/>
                      <w:t>Delivery method</w:t>
                    </w:r>
                    <w:r w:rsidR="00983598" w:rsidRPr="00432522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508ABC4E" w14:textId="712530F3" w:rsidR="008470AD" w:rsidRPr="00983598" w:rsidRDefault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the material is being delivered to the learner using another method (e.g., via a third party</w:t>
                    </w:r>
                    <w:r w:rsidR="00C3345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or shared directly by the trainer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)</w:t>
                    </w:r>
                    <w:r w:rsidR="00C3345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. P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lease give details.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Delivery method"/>
                      <w:tag w:val="Delivery method"/>
                      <w:id w:val="158746823"/>
                      <w:placeholder>
                        <w:docPart w:val="0569F8C7C98D4C8C9DF9076960031FB7"/>
                      </w:placeholder>
                      <w:dropDownList>
                        <w:listItem w:value="Choose an item."/>
                        <w:listItem w:displayText="Mimeo" w:value="Mimeo"/>
                        <w:listItem w:displayText="Printed" w:value="Printed"/>
                        <w:listItem w:displayText="Other (please detail below)" w:value="Other (please detail below)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048F7565" w14:textId="22F96872" w:rsidR="008470AD" w:rsidRPr="001A6E02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Mimeo</w:t>
                        </w:r>
                      </w:p>
                    </w:sdtContent>
                  </w:sdt>
                </w:tc>
              </w:tr>
              <w:tr w:rsidR="008470AD" w:rsidRPr="00432522" w14:paraId="76F6B333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5F9E96CA" w14:textId="77777777" w:rsidR="008470AD" w:rsidRPr="00432522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Binding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Binding"/>
                      <w:tag w:val="Binding"/>
                      <w:id w:val="1510871434"/>
                      <w:placeholder>
                        <w:docPart w:val="0569F8C7C98D4C8C9DF9076960031FB7"/>
                      </w:placeholder>
                      <w:dropDownList>
                        <w:listItem w:value="Choose an item."/>
                        <w:listItem w:displayText="Coil bound - short edge" w:value="Coil bound - short edge"/>
                        <w:listItem w:displayText="Coil bound - long edge" w:value="Coil bound - long edge"/>
                        <w:listItem w:displayText="Stapled - top left" w:value="Stapled - top left"/>
                        <w:listItem w:displayText="Dual staple - short edge" w:value="Dual staple - short edge"/>
                        <w:listItem w:displayText="Dual staple - long edge" w:value="Dual staple - long edge"/>
                        <w:listItem w:displayText="Loose leaf" w:value="Loose leaf"/>
                        <w:listItem w:displayText="Digital - Merged" w:value="Digital - Merged"/>
                        <w:listItem w:displayText="Digital - Loose leaf" w:value="Digital - Loose leaf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620BBA4B" w14:textId="6BAAA2A6" w:rsidR="008470AD" w:rsidRPr="001A6E02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Digital - Merged</w:t>
                        </w:r>
                      </w:p>
                    </w:sdtContent>
                  </w:sdt>
                </w:tc>
              </w:tr>
              <w:tr w:rsidR="008470AD" w:rsidRPr="00432522" w14:paraId="7F7AE458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1459134" w14:textId="77777777" w:rsidR="008470AD" w:rsidRPr="00432522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Size</w:t>
                    </w:r>
                  </w:p>
                </w:tc>
                <w:tc>
                  <w:tcPr>
                    <w:tcW w:w="7076" w:type="dxa"/>
                  </w:tcPr>
                  <w:p w14:paraId="6DB0DD85" w14:textId="0BD1DB8F" w:rsidR="008470AD" w:rsidRPr="001A6E02" w:rsidRDefault="00000000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  <w:sdt>
                      <w:sdtPr>
                        <w:rPr>
                          <w:color w:val="auto"/>
                          <w:sz w:val="24"/>
                        </w:rPr>
                        <w:alias w:val="Size"/>
                        <w:tag w:val="Size"/>
                        <w:id w:val="932706223"/>
                        <w:placeholder>
                          <w:docPart w:val="0569F8C7C98D4C8C9DF9076960031FB7"/>
                        </w:placeholder>
                        <w:dropDownList>
                          <w:listItem w:value="Choose an item."/>
                          <w:listItem w:displayText="Digital" w:value="Digital"/>
                          <w:listItem w:displayText="A4" w:value="A4"/>
                          <w:listItem w:displayText="A5" w:value="A5"/>
                          <w:listItem w:displayText="Other (please detail below)" w:value="Other (please detail below)"/>
                        </w:dropDownList>
                      </w:sdtPr>
                      <w:sdtContent>
                        <w:r w:rsidR="00F87FF9">
                          <w:rPr>
                            <w:color w:val="auto"/>
                            <w:sz w:val="24"/>
                          </w:rPr>
                          <w:t>A4</w:t>
                        </w:r>
                      </w:sdtContent>
                    </w:sdt>
                  </w:p>
                  <w:p w14:paraId="14E06477" w14:textId="77777777" w:rsidR="001A6E02" w:rsidRPr="001A6E02" w:rsidRDefault="001A6E0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</w:p>
                </w:tc>
              </w:tr>
              <w:tr w:rsidR="008470AD" w:rsidRPr="00432522" w14:paraId="0597E7D2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BE3CCEE" w14:textId="77777777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Color/grayscale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2897103C" w14:textId="03E34FD3" w:rsidR="007413F2" w:rsidRPr="00E52590" w:rsidRDefault="007413F2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The default is grayscale. </w:t>
                    </w:r>
                    <w:r w:rsidR="00E52590"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Color printing needs to be agreed in advance due to costs. </w:t>
                    </w:r>
                  </w:p>
                </w:tc>
                <w:tc>
                  <w:tcPr>
                    <w:tcW w:w="7076" w:type="dxa"/>
                  </w:tcPr>
                  <w:p w14:paraId="5F122632" w14:textId="20EBCDA5" w:rsidR="00A24CA2" w:rsidRPr="001A6E02" w:rsidRDefault="00000000" w:rsidP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  <w:sdt>
                      <w:sdtPr>
                        <w:rPr>
                          <w:i/>
                          <w:iCs/>
                          <w:color w:val="auto"/>
                          <w:sz w:val="24"/>
                        </w:rPr>
                        <w:alias w:val="Color/B&amp;W"/>
                        <w:tag w:val="Color/B&amp;W"/>
                        <w:id w:val="1829548438"/>
                        <w:placeholder>
                          <w:docPart w:val="29FC9B23F0AD45EABEE81E0BD06ABF28"/>
                        </w:placeholder>
                        <w:dropDownList>
                          <w:listItem w:value="Choose an item."/>
                          <w:listItem w:displayText="Color" w:value="Color"/>
                          <w:listItem w:displayText="Grayscale" w:value="Grayscale"/>
                          <w:listItem w:displayText="N/A - Digital" w:value="N/A - Digital"/>
                        </w:dropDownList>
                      </w:sdtPr>
                      <w:sdtContent>
                        <w:r w:rsidR="00F87FF9">
                          <w:rPr>
                            <w:i/>
                            <w:iCs/>
                            <w:color w:val="auto"/>
                            <w:sz w:val="24"/>
                          </w:rPr>
                          <w:t>Color</w:t>
                        </w:r>
                      </w:sdtContent>
                    </w:sdt>
                  </w:p>
                  <w:p w14:paraId="37E17354" w14:textId="77777777" w:rsidR="00A24CA2" w:rsidRPr="001A6E02" w:rsidRDefault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  <w:p w14:paraId="4656A8D6" w14:textId="5D784FA5" w:rsidR="00A24CA2" w:rsidRPr="001A6E02" w:rsidRDefault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</w:tc>
              </w:tr>
              <w:tr w:rsidR="008470AD" w:rsidRPr="00432522" w14:paraId="78DF097B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3D601C65" w14:textId="77777777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Extra info</w:t>
                    </w:r>
                  </w:p>
                  <w:p w14:paraId="2B2E2948" w14:textId="77777777" w:rsidR="00983598" w:rsidRPr="00983598" w:rsidRDefault="00983598" w:rsidP="00983598">
                    <w:pPr>
                      <w:pStyle w:val="Table"/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Any other specific printing details… </w:t>
                    </w:r>
                  </w:p>
                  <w:p w14:paraId="2FA5211B" w14:textId="22F40ACE" w:rsidR="00983598" w:rsidRPr="00432522" w:rsidRDefault="00983598" w:rsidP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“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”.</w:t>
                    </w:r>
                  </w:p>
                </w:tc>
                <w:tc>
                  <w:tcPr>
                    <w:tcW w:w="7076" w:type="dxa"/>
                  </w:tcPr>
                  <w:p w14:paraId="627335AD" w14:textId="74EA1F3F" w:rsidR="008470AD" w:rsidRPr="00A85F16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</w:p>
                </w:tc>
              </w:tr>
            </w:sdtContent>
          </w:sdt>
          <w:sdt>
            <w:sdtPr>
              <w:rPr>
                <w:b w:val="0"/>
                <w:bCs w:val="0"/>
                <w:color w:val="auto"/>
                <w:sz w:val="22"/>
                <w:szCs w:val="22"/>
              </w:rPr>
              <w:id w:val="746469871"/>
              <w:lock w:val="sdtLocked"/>
              <w:placeholder>
                <w:docPart w:val="99FA87C905254E0991C68AE1656191A8"/>
              </w:placeholder>
              <w15:repeatingSectionItem/>
            </w:sdtPr>
            <w:sdtEndPr>
              <w:rPr>
                <w:i/>
                <w:iCs/>
              </w:rPr>
            </w:sdtEndPr>
            <w:sdtContent>
              <w:tr w:rsidR="00F87FF9" w:rsidRPr="00432522" w14:paraId="6AB18817" w14:textId="77777777" w:rsidTr="00154103">
                <w:trPr>
                  <w:trHeight w:val="3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190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321972D" w14:textId="77777777" w:rsidR="00F87FF9" w:rsidRPr="00432522" w:rsidRDefault="00F87FF9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  <w:tr w:rsidR="00F87FF9" w:rsidRPr="00432522" w14:paraId="32EA37E4" w14:textId="77777777" w:rsidTr="007C4E8D">
                <w:trPr>
                  <w:trHeight w:val="396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  <w:tcBorders>
                      <w:top w:val="single" w:sz="4" w:space="0" w:color="auto"/>
                    </w:tcBorders>
                  </w:tcPr>
                  <w:p w14:paraId="37BEC62E" w14:textId="77777777" w:rsidR="00F87FF9" w:rsidRPr="00432522" w:rsidRDefault="00F87FF9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Book type</w:t>
                    </w:r>
                  </w:p>
                </w:tc>
                <w:sdt>
                  <w:sdtPr>
                    <w:rPr>
                      <w:rStyle w:val="Dropdown"/>
                      <w:color w:val="auto"/>
                      <w:sz w:val="24"/>
                    </w:rPr>
                    <w:alias w:val="Book type"/>
                    <w:tag w:val="Book type"/>
                    <w:id w:val="-753667607"/>
                    <w:placeholder>
                      <w:docPart w:val="E71F07E0D8884BEA983DB6922ACA4680"/>
                    </w:placeholder>
                    <w:dropDownList>
                      <w:listItem w:value="Choose an item."/>
                      <w:listItem w:displayText="Pre-course reading" w:value="Pre-course reading"/>
                      <w:listItem w:displayText="Learner guide" w:value="Learner guide"/>
                      <w:listItem w:displayText="Exercise guide" w:value="Exercise guide"/>
                      <w:listItem w:displayText="Handout" w:value="Handout"/>
                      <w:listItem w:displayText="Lab file" w:value="Lab file"/>
                    </w:dropDownList>
                  </w:sdtPr>
                  <w:sdtEndPr>
                    <w:rPr>
                      <w:rStyle w:val="DefaultParagraphFont"/>
                      <w:rFonts w:asciiTheme="minorHAnsi" w:hAnsiTheme="minorHAnsi"/>
                    </w:rPr>
                  </w:sdtEndPr>
                  <w:sdtContent>
                    <w:tc>
                      <w:tcPr>
                        <w:tcW w:w="7076" w:type="dxa"/>
                        <w:tcBorders>
                          <w:top w:val="single" w:sz="4" w:space="0" w:color="auto"/>
                        </w:tcBorders>
                      </w:tcPr>
                      <w:p w14:paraId="2CC594CD" w14:textId="33BAD452" w:rsidR="00F87FF9" w:rsidRPr="001A6E02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color w:val="auto"/>
                            <w:sz w:val="24"/>
                          </w:rPr>
                          <w:t>Exercise guide</w:t>
                        </w:r>
                      </w:p>
                    </w:tc>
                  </w:sdtContent>
                </w:sdt>
              </w:tr>
              <w:tr w:rsidR="00F87FF9" w:rsidRPr="00432522" w14:paraId="3FE2810D" w14:textId="77777777" w:rsidTr="007C4E8D">
                <w:trPr>
                  <w:trHeight w:val="118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5E6F013D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File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>/</w:t>
                    </w:r>
                    <w:r w:rsidRPr="00432522">
                      <w:rPr>
                        <w:color w:val="auto"/>
                        <w:sz w:val="22"/>
                        <w:szCs w:val="22"/>
                      </w:rPr>
                      <w:t>s</w:t>
                    </w:r>
                  </w:p>
                  <w:p w14:paraId="638F7213" w14:textId="77777777" w:rsidR="00F87FF9" w:rsidRPr="00983598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files should be merged/bound, please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list the files in the order they should appear.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Bulletlist1Char"/>
                      </w:rPr>
                      <w:id w:val="-554854949"/>
                      <w:placeholder>
                        <w:docPart w:val="54D6D8B62DB04560941F12450714D972"/>
                      </w:placeholder>
                    </w:sdtPr>
                    <w:sdtContent>
                      <w:p w14:paraId="111838D8" w14:textId="03745A27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Bulletlist1Char"/>
                          </w:rPr>
                        </w:pPr>
                        <w:r w:rsidRPr="00F87FF9">
                          <w:rPr>
                            <w:rStyle w:val="Bulletlist1Char"/>
                          </w:rPr>
                          <w:t>EG_00_FC</w:t>
                        </w:r>
                        <w:r>
                          <w:rPr>
                            <w:rStyle w:val="Bulletlist1Char"/>
                          </w:rPr>
                          <w:t>.docx</w:t>
                        </w:r>
                      </w:p>
                      <w:p w14:paraId="7602C115" w14:textId="7024EB60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EG_00_Introduction to Practicals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3BCE4FDF" w14:textId="2783D2C6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EG_01_Introduction to Python 3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7675C863" w14:textId="4DAE43B7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EG_02_Fundamental variables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3A4B231E" w14:textId="16457A81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EG_03_Flow Control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3FDA7359" w14:textId="08AA7DD2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EG_04_String Handling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486C4920" w14:textId="753C08B5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EG_05_Collections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4BF3139A" w14:textId="3F70F16E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EG_06_Regular Expressions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70D1AC06" w14:textId="505940A7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EG_07_Data Storage and File Handling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02AD205E" w14:textId="51FA26F3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EG_08_Functions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73A9AFA3" w14:textId="31C9D778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EG_09_Advanced Collections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646B3C8D" w14:textId="09BF8B0E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EG_10_Modules and Packages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560CC5D2" w14:textId="6A460888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EG_11_Classes and OOP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1E45603B" w14:textId="03DA2206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EG_12_Error Handling and Exceptions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0BF0E600" w14:textId="65AF28BB" w:rsidR="00F87FF9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t>EG_13_Testing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24"/>
                          </w:rPr>
                          <w:t>docx</w:t>
                        </w:r>
                      </w:p>
                      <w:p w14:paraId="78BFE2CC" w14:textId="3FFCA81B" w:rsidR="00F87FF9" w:rsidRPr="001A6E02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 w:rsidRPr="00F87FF9">
                          <w:rPr>
                            <w:color w:val="auto"/>
                            <w:sz w:val="24"/>
                          </w:rPr>
                          <w:lastRenderedPageBreak/>
                          <w:t>EG_99_BC</w:t>
                        </w:r>
                        <w:r>
                          <w:rPr>
                            <w:color w:val="auto"/>
                            <w:sz w:val="24"/>
                          </w:rPr>
                          <w:t>.docx</w:t>
                        </w:r>
                      </w:p>
                    </w:sdtContent>
                  </w:sdt>
                  <w:p w14:paraId="69496632" w14:textId="77777777" w:rsidR="00F87FF9" w:rsidRPr="001A6E02" w:rsidRDefault="00F87FF9" w:rsidP="00596665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color w:val="auto"/>
                        <w:sz w:val="24"/>
                      </w:rPr>
                    </w:pPr>
                  </w:p>
                </w:tc>
              </w:tr>
              <w:tr w:rsidR="00F87FF9" w:rsidRPr="00432522" w14:paraId="10A97077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6F7DB759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lastRenderedPageBreak/>
                      <w:t>Delivery method</w:t>
                    </w:r>
                    <w:r w:rsidRPr="00432522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44EFB330" w14:textId="77777777" w:rsidR="00F87FF9" w:rsidRPr="00983598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the material is being delivered to the learner using another method (e.g., via a third party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or shared directly by the trainer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)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. P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lease give details.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Delivery method"/>
                      <w:tag w:val="Delivery method"/>
                      <w:id w:val="1345822201"/>
                      <w:placeholder>
                        <w:docPart w:val="E71F07E0D8884BEA983DB6922ACA4680"/>
                      </w:placeholder>
                      <w:dropDownList>
                        <w:listItem w:value="Choose an item."/>
                        <w:listItem w:displayText="Mimeo" w:value="Mimeo"/>
                        <w:listItem w:displayText="Printed" w:value="Printed"/>
                        <w:listItem w:displayText="Other (please detail below)" w:value="Other (please detail below)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3ABA1AF8" w14:textId="426BA7E1" w:rsidR="00F87FF9" w:rsidRPr="001A6E02" w:rsidRDefault="00266C01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Mimeo</w:t>
                        </w:r>
                      </w:p>
                    </w:sdtContent>
                  </w:sdt>
                </w:tc>
              </w:tr>
              <w:tr w:rsidR="00F87FF9" w:rsidRPr="00432522" w14:paraId="04D96278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4F4C4CF0" w14:textId="77777777" w:rsidR="00F87FF9" w:rsidRPr="00432522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Binding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Binding"/>
                      <w:tag w:val="Binding"/>
                      <w:id w:val="-1157767897"/>
                      <w:placeholder>
                        <w:docPart w:val="E71F07E0D8884BEA983DB6922ACA4680"/>
                      </w:placeholder>
                      <w:dropDownList>
                        <w:listItem w:value="Choose an item."/>
                        <w:listItem w:displayText="Coil bound - short edge" w:value="Coil bound - short edge"/>
                        <w:listItem w:displayText="Coil bound - long edge" w:value="Coil bound - long edge"/>
                        <w:listItem w:displayText="Stapled - top left" w:value="Stapled - top left"/>
                        <w:listItem w:displayText="Dual staple - short edge" w:value="Dual staple - short edge"/>
                        <w:listItem w:displayText="Dual staple - long edge" w:value="Dual staple - long edge"/>
                        <w:listItem w:displayText="Loose leaf" w:value="Loose leaf"/>
                        <w:listItem w:displayText="Digital - Merged" w:value="Digital - Merged"/>
                        <w:listItem w:displayText="Digital - Loose leaf" w:value="Digital - Loose leaf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3D306682" w14:textId="1BF227A2" w:rsidR="00F87FF9" w:rsidRPr="001A6E02" w:rsidRDefault="00266C01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Digital - Merged</w:t>
                        </w:r>
                      </w:p>
                    </w:sdtContent>
                  </w:sdt>
                </w:tc>
              </w:tr>
              <w:tr w:rsidR="00F87FF9" w:rsidRPr="00432522" w14:paraId="5A434BA0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22A355E2" w14:textId="77777777" w:rsidR="00F87FF9" w:rsidRPr="00432522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Size</w:t>
                    </w:r>
                  </w:p>
                </w:tc>
                <w:tc>
                  <w:tcPr>
                    <w:tcW w:w="7076" w:type="dxa"/>
                  </w:tcPr>
                  <w:p w14:paraId="6F229318" w14:textId="47E5BE4A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  <w:sdt>
                      <w:sdtPr>
                        <w:rPr>
                          <w:color w:val="auto"/>
                          <w:sz w:val="24"/>
                        </w:rPr>
                        <w:alias w:val="Size"/>
                        <w:tag w:val="Size"/>
                        <w:id w:val="-1756826051"/>
                        <w:placeholder>
                          <w:docPart w:val="E71F07E0D8884BEA983DB6922ACA4680"/>
                        </w:placeholder>
                        <w:dropDownList>
                          <w:listItem w:value="Choose an item."/>
                          <w:listItem w:displayText="Digital" w:value="Digital"/>
                          <w:listItem w:displayText="A4" w:value="A4"/>
                          <w:listItem w:displayText="A5" w:value="A5"/>
                          <w:listItem w:displayText="Other (please detail below)" w:value="Other (please detail below)"/>
                        </w:dropDownList>
                      </w:sdtPr>
                      <w:sdtContent>
                        <w:r w:rsidR="00266C01">
                          <w:rPr>
                            <w:color w:val="auto"/>
                            <w:sz w:val="24"/>
                          </w:rPr>
                          <w:t>A4</w:t>
                        </w:r>
                      </w:sdtContent>
                    </w:sdt>
                  </w:p>
                  <w:p w14:paraId="1C71F150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</w:p>
                </w:tc>
              </w:tr>
              <w:tr w:rsidR="00F87FF9" w:rsidRPr="00432522" w14:paraId="725347C2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62B9107D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Color/grayscale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70BA83AB" w14:textId="77777777" w:rsidR="00F87FF9" w:rsidRPr="00E52590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The default is grayscale. Color printing needs to be agreed in advance due to costs. </w:t>
                    </w:r>
                  </w:p>
                </w:tc>
                <w:tc>
                  <w:tcPr>
                    <w:tcW w:w="7076" w:type="dxa"/>
                  </w:tcPr>
                  <w:p w14:paraId="3E5A256A" w14:textId="5117C06A" w:rsidR="00F87FF9" w:rsidRPr="001A6E02" w:rsidRDefault="00F87FF9" w:rsidP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  <w:sdt>
                      <w:sdtPr>
                        <w:rPr>
                          <w:i/>
                          <w:iCs/>
                          <w:color w:val="auto"/>
                          <w:sz w:val="24"/>
                        </w:rPr>
                        <w:alias w:val="Color/B&amp;W"/>
                        <w:tag w:val="Color/B&amp;W"/>
                        <w:id w:val="-156462362"/>
                        <w:placeholder>
                          <w:docPart w:val="8DAA0DE983DD42558EDFDA4C6F6C8EEA"/>
                        </w:placeholder>
                        <w:dropDownList>
                          <w:listItem w:value="Choose an item."/>
                          <w:listItem w:displayText="Color" w:value="Color"/>
                          <w:listItem w:displayText="Grayscale" w:value="Grayscale"/>
                          <w:listItem w:displayText="N/A - Digital" w:value="N/A - Digital"/>
                        </w:dropDownList>
                      </w:sdtPr>
                      <w:sdtContent>
                        <w:r w:rsidR="00266C01">
                          <w:rPr>
                            <w:i/>
                            <w:iCs/>
                            <w:color w:val="auto"/>
                            <w:sz w:val="24"/>
                          </w:rPr>
                          <w:t>Color</w:t>
                        </w:r>
                      </w:sdtContent>
                    </w:sdt>
                  </w:p>
                  <w:p w14:paraId="235A3BBC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  <w:p w14:paraId="57B2682C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</w:tc>
              </w:tr>
              <w:tr w:rsidR="00F87FF9" w:rsidRPr="00432522" w14:paraId="3BDF57B4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FF4CD44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Extra info</w:t>
                    </w:r>
                  </w:p>
                  <w:p w14:paraId="6D73AA34" w14:textId="77777777" w:rsidR="00F87FF9" w:rsidRPr="00983598" w:rsidRDefault="00F87FF9" w:rsidP="00983598">
                    <w:pPr>
                      <w:pStyle w:val="Table"/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Any other specific printing details… </w:t>
                    </w:r>
                  </w:p>
                  <w:p w14:paraId="09557A84" w14:textId="77777777" w:rsidR="00F87FF9" w:rsidRPr="00432522" w:rsidRDefault="00F87FF9" w:rsidP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“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”.</w:t>
                    </w:r>
                  </w:p>
                </w:tc>
                <w:tc>
                  <w:tcPr>
                    <w:tcW w:w="7076" w:type="dxa"/>
                  </w:tcPr>
                  <w:p w14:paraId="2F49C38A" w14:textId="2894F0F6" w:rsidR="00F87FF9" w:rsidRPr="00A85F16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</w:sdtContent>
          </w:sdt>
        </w:tbl>
      </w:sdtContent>
    </w:sdt>
    <w:p w14:paraId="4ACF949D" w14:textId="642C88C4" w:rsidR="00DC5EBB" w:rsidRDefault="00DC5EBB" w:rsidP="00DC5EBB">
      <w:pPr>
        <w:pStyle w:val="Heading3"/>
      </w:pPr>
      <w:r>
        <w:t>Any additional information</w:t>
      </w:r>
    </w:p>
    <w:tbl>
      <w:tblPr>
        <w:tblStyle w:val="TableGrid"/>
        <w:tblW w:w="10311" w:type="dxa"/>
        <w:tblLook w:val="04A0" w:firstRow="1" w:lastRow="0" w:firstColumn="1" w:lastColumn="0" w:noHBand="0" w:noVBand="1"/>
      </w:tblPr>
      <w:tblGrid>
        <w:gridCol w:w="10311"/>
      </w:tblGrid>
      <w:tr w:rsidR="00DC5EBB" w:rsidRPr="001A6E02" w14:paraId="6F5CFFD6" w14:textId="77777777" w:rsidTr="00DC5EBB">
        <w:trPr>
          <w:trHeight w:val="2882"/>
        </w:trPr>
        <w:tc>
          <w:tcPr>
            <w:tcW w:w="10311" w:type="dxa"/>
          </w:tcPr>
          <w:p w14:paraId="289821FF" w14:textId="420330BD" w:rsidR="00DC5EBB" w:rsidRPr="001A6E02" w:rsidRDefault="00DC5EBB" w:rsidP="00DC5EBB">
            <w:pPr>
              <w:rPr>
                <w:rFonts w:asciiTheme="minorHAnsi" w:hAnsiTheme="minorHAnsi"/>
              </w:rPr>
            </w:pPr>
          </w:p>
        </w:tc>
      </w:tr>
    </w:tbl>
    <w:p w14:paraId="22AA562E" w14:textId="61386034" w:rsidR="00725945" w:rsidRDefault="00725945" w:rsidP="00DC5EBB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295AD6CA" w14:textId="6D2795CA" w:rsidR="00180D77" w:rsidRDefault="00180D77" w:rsidP="00180D77">
      <w:pPr>
        <w:pStyle w:val="Heading2"/>
        <w:numPr>
          <w:ilvl w:val="0"/>
          <w:numId w:val="0"/>
        </w:numPr>
        <w:ind w:left="1134" w:hanging="1134"/>
      </w:pPr>
      <w:r>
        <w:lastRenderedPageBreak/>
        <w:t>Stationery</w:t>
      </w:r>
    </w:p>
    <w:p w14:paraId="5BBDCDB6" w14:textId="075CCF53" w:rsidR="004D2778" w:rsidRDefault="008E18A9" w:rsidP="00D916AF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</w:t>
      </w:r>
      <w:r w:rsidR="004D3F1A">
        <w:rPr>
          <w:rFonts w:ascii="Figtree" w:hAnsi="Figtree"/>
        </w:rPr>
        <w:t>on the next page</w:t>
      </w:r>
      <w:r w:rsidRPr="008E18A9">
        <w:rPr>
          <w:rFonts w:ascii="Figtree" w:hAnsi="Figtree"/>
        </w:rPr>
        <w:t xml:space="preserve">. </w:t>
      </w:r>
      <w:r w:rsidRPr="008E18A9">
        <w:rPr>
          <w:rFonts w:ascii="Figtree" w:hAnsi="Figtree"/>
          <w:b/>
          <w:bCs/>
        </w:rPr>
        <w:t>If no stationery is required, please select the first option.</w:t>
      </w:r>
      <w:r w:rsidR="00D916AF" w:rsidRPr="00D916AF">
        <w:rPr>
          <w:rFonts w:ascii="Figtree" w:hAnsi="Figtree"/>
        </w:rPr>
        <w:t xml:space="preserve"> </w:t>
      </w:r>
      <w:r w:rsidR="00D916AF">
        <w:rPr>
          <w:rFonts w:ascii="Figtree" w:hAnsi="Figtree"/>
        </w:rPr>
        <w:t>D</w:t>
      </w:r>
      <w:r w:rsidR="00D916AF" w:rsidRPr="008E18A9">
        <w:rPr>
          <w:rFonts w:ascii="Figtree" w:hAnsi="Figtree"/>
        </w:rPr>
        <w:t>igital courses do not include stationery.</w:t>
      </w:r>
      <w:r w:rsidR="0009679E">
        <w:rPr>
          <w:rFonts w:ascii="Figtree" w:hAnsi="Figtree"/>
        </w:rPr>
        <w:t xml:space="preserve"> </w:t>
      </w:r>
      <w:r w:rsidR="004D2778">
        <w:rPr>
          <w:rFonts w:ascii="Figtree" w:hAnsi="Figtree"/>
        </w:rPr>
        <w:t xml:space="preserve">If </w:t>
      </w:r>
      <w:r w:rsidR="002E07F8">
        <w:rPr>
          <w:rFonts w:ascii="Figtree" w:hAnsi="Figtree"/>
        </w:rPr>
        <w:t xml:space="preserve">the course is </w:t>
      </w:r>
      <w:r w:rsidR="00D075D8">
        <w:rPr>
          <w:rFonts w:ascii="Figtree" w:hAnsi="Figtree"/>
        </w:rPr>
        <w:t xml:space="preserve">set to </w:t>
      </w:r>
      <w:r w:rsidR="002E07F8">
        <w:rPr>
          <w:rFonts w:ascii="Figtree" w:hAnsi="Figtree"/>
        </w:rPr>
        <w:t>run</w:t>
      </w:r>
      <w:r w:rsidR="00D075D8">
        <w:rPr>
          <w:rFonts w:ascii="Figtree" w:hAnsi="Figtree"/>
        </w:rPr>
        <w:t xml:space="preserve"> both</w:t>
      </w:r>
      <w:r w:rsidR="002E07F8">
        <w:rPr>
          <w:rFonts w:ascii="Figtree" w:hAnsi="Figtree"/>
        </w:rPr>
        <w:t xml:space="preserve"> </w:t>
      </w:r>
      <w:r w:rsidR="00D075D8">
        <w:rPr>
          <w:rFonts w:ascii="Figtree" w:hAnsi="Figtree"/>
        </w:rPr>
        <w:t>virtually</w:t>
      </w:r>
      <w:r w:rsidR="002E07F8">
        <w:rPr>
          <w:rFonts w:ascii="Figtree" w:hAnsi="Figtree"/>
        </w:rPr>
        <w:t xml:space="preserve"> and onsite, please specify what stationery is needed for the onsite events.</w:t>
      </w:r>
    </w:p>
    <w:p w14:paraId="49F2A587" w14:textId="2C2039A1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stationery items from the list provided. Indicate your selection by </w:t>
      </w:r>
      <w:r w:rsidR="007821FD"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 w:rsidR="007821FD">
        <w:rPr>
          <w:rFonts w:ascii="Figtree" w:hAnsi="Figtree"/>
        </w:rPr>
        <w:t>. S</w:t>
      </w:r>
      <w:r w:rsidRPr="008E18A9">
        <w:rPr>
          <w:rFonts w:ascii="Figtree" w:hAnsi="Figtree"/>
        </w:rPr>
        <w:t>pecify the quantity needed</w:t>
      </w:r>
      <w:r w:rsidR="007821FD">
        <w:rPr>
          <w:rFonts w:ascii="Figtree" w:hAnsi="Figtree"/>
        </w:rPr>
        <w:t xml:space="preserve"> and </w:t>
      </w:r>
      <w:r w:rsidRPr="008E18A9">
        <w:rPr>
          <w:rFonts w:ascii="Figtree" w:hAnsi="Figtree"/>
        </w:rPr>
        <w:t xml:space="preserve">clarify whether materials are needed per learner, per group, or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</w:t>
      </w:r>
    </w:p>
    <w:p w14:paraId="2CFC4B49" w14:textId="7579CE7D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For example, you might require </w:t>
      </w:r>
      <w:r w:rsidR="007821FD">
        <w:rPr>
          <w:rFonts w:ascii="Figtree" w:hAnsi="Figtree"/>
        </w:rPr>
        <w:t>“1</w:t>
      </w:r>
      <w:r w:rsidRPr="008E18A9">
        <w:rPr>
          <w:rFonts w:ascii="Figtree" w:hAnsi="Figtree"/>
        </w:rPr>
        <w:t xml:space="preserve"> per learner</w:t>
      </w:r>
      <w:r w:rsidR="007821FD">
        <w:rPr>
          <w:rFonts w:ascii="Figtree" w:hAnsi="Figtree"/>
        </w:rPr>
        <w:t>”</w:t>
      </w:r>
      <w:r w:rsidRPr="008E18A9">
        <w:rPr>
          <w:rFonts w:ascii="Figtree" w:hAnsi="Figtree"/>
        </w:rPr>
        <w:t>,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group of three learners"</w:t>
      </w:r>
      <w:r w:rsidR="001841A1">
        <w:rPr>
          <w:rFonts w:ascii="Figtree" w:hAnsi="Figtree"/>
        </w:rPr>
        <w:t>,</w:t>
      </w:r>
      <w:r w:rsidRPr="008E18A9">
        <w:rPr>
          <w:rFonts w:ascii="Figtree" w:hAnsi="Figtree"/>
        </w:rPr>
        <w:t xml:space="preserve"> or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."</w:t>
      </w:r>
    </w:p>
    <w:p w14:paraId="24BDEC2B" w14:textId="5F94A8B7" w:rsidR="004D3F1A" w:rsidRDefault="00BF0168" w:rsidP="008E18A9">
      <w:pPr>
        <w:rPr>
          <w:rFonts w:ascii="Figtree" w:hAnsi="Figtree"/>
        </w:rPr>
      </w:pPr>
      <w:r w:rsidRPr="00D916AF">
        <w:rPr>
          <w:rFonts w:ascii="Figtree" w:hAnsi="Figtree"/>
          <w:b/>
          <w:bCs/>
        </w:rPr>
        <w:t>Please note:</w:t>
      </w:r>
      <w:r>
        <w:rPr>
          <w:rFonts w:ascii="Figtree" w:hAnsi="Figtree"/>
        </w:rPr>
        <w:t xml:space="preserve"> </w:t>
      </w:r>
      <w:r w:rsidRPr="008E18A9">
        <w:rPr>
          <w:rFonts w:ascii="Figtree" w:hAnsi="Figtree"/>
        </w:rPr>
        <w:t>For courses delivered at the client site with printed materials, all learners will receive a tent card, pen, and A4 notebook.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15"/>
        <w:gridCol w:w="5271"/>
        <w:gridCol w:w="4008"/>
      </w:tblGrid>
      <w:tr w:rsidR="004744FB" w:rsidRPr="001A6E02" w14:paraId="47436E99" w14:textId="77777777" w:rsidTr="00CC668F">
        <w:trPr>
          <w:trHeight w:val="300"/>
        </w:trPr>
        <w:tc>
          <w:tcPr>
            <w:tcW w:w="449" w:type="pct"/>
          </w:tcPr>
          <w:p w14:paraId="4362C3D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2585" w:type="pct"/>
            <w:noWrap/>
            <w:hideMark/>
          </w:tcPr>
          <w:p w14:paraId="3F00FB4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1966" w:type="pct"/>
          </w:tcPr>
          <w:p w14:paraId="23B3E42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 xml:space="preserve">Quantity </w:t>
            </w:r>
          </w:p>
        </w:tc>
      </w:tr>
      <w:tr w:rsidR="004744FB" w:rsidRPr="001A6E02" w14:paraId="458F68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b/>
              <w:color w:val="0D0D0D" w:themeColor="text2"/>
              <w:kern w:val="0"/>
              <w:lang w:eastAsia="en-GB"/>
              <w14:ligatures w14:val="none"/>
            </w:rPr>
            <w:id w:val="3834590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0F6CEA9" w14:textId="6CBFA87C" w:rsidR="004744FB" w:rsidRPr="001A6E02" w:rsidRDefault="0036154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color w:val="0D0D0D" w:themeColor="text2"/>
                    <w:kern w:val="0"/>
                    <w:lang w:eastAsia="en-GB"/>
                    <w14:ligatures w14:val="none"/>
                  </w:rPr>
                  <w:t>☒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762CC2A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stationery required</w:t>
            </w:r>
          </w:p>
        </w:tc>
        <w:tc>
          <w:tcPr>
            <w:tcW w:w="1966" w:type="pct"/>
            <w:shd w:val="clear" w:color="auto" w:fill="B5B5B5" w:themeFill="background2" w:themeFillShade="BF"/>
          </w:tcPr>
          <w:p w14:paraId="443F258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4744FB" w:rsidRPr="001A6E02" w14:paraId="3C82629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045101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9B622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B63CCC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Tent card</w:t>
            </w:r>
          </w:p>
        </w:tc>
        <w:tc>
          <w:tcPr>
            <w:tcW w:w="1966" w:type="pct"/>
          </w:tcPr>
          <w:p w14:paraId="4EB2CD7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B3DA4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53009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710E2D4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7ECBE0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pens</w:t>
            </w:r>
          </w:p>
        </w:tc>
        <w:tc>
          <w:tcPr>
            <w:tcW w:w="1966" w:type="pct"/>
          </w:tcPr>
          <w:p w14:paraId="6042473D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D1CBDE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1133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3CAD8C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7EBEA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Ballpoint pen</w:t>
            </w:r>
          </w:p>
        </w:tc>
        <w:tc>
          <w:tcPr>
            <w:tcW w:w="1966" w:type="pct"/>
          </w:tcPr>
          <w:p w14:paraId="0094877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E9CD1F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21123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2AF696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E6B18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Pencils</w:t>
            </w:r>
          </w:p>
        </w:tc>
        <w:tc>
          <w:tcPr>
            <w:tcW w:w="1966" w:type="pct"/>
          </w:tcPr>
          <w:p w14:paraId="3D937FD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34C3BA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038114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130EA8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CA1C3B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 sharpener</w:t>
            </w:r>
          </w:p>
        </w:tc>
        <w:tc>
          <w:tcPr>
            <w:tcW w:w="1966" w:type="pct"/>
          </w:tcPr>
          <w:p w14:paraId="34DDFD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AFB8D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8288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E9A7CF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7B8179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Erasers</w:t>
            </w:r>
          </w:p>
        </w:tc>
        <w:tc>
          <w:tcPr>
            <w:tcW w:w="1966" w:type="pct"/>
          </w:tcPr>
          <w:p w14:paraId="1C6F021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26346B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374582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554034E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530F74F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A5 notepad</w:t>
            </w:r>
          </w:p>
        </w:tc>
        <w:tc>
          <w:tcPr>
            <w:tcW w:w="1966" w:type="pct"/>
          </w:tcPr>
          <w:p w14:paraId="130719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DC7A82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81247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59CB1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675FA3BA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A4 notepad </w:t>
            </w:r>
          </w:p>
        </w:tc>
        <w:tc>
          <w:tcPr>
            <w:tcW w:w="1966" w:type="pct"/>
          </w:tcPr>
          <w:p w14:paraId="5B1904DD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96AFBA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95020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A54C077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30687D0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Highlighter</w:t>
            </w:r>
          </w:p>
        </w:tc>
        <w:tc>
          <w:tcPr>
            <w:tcW w:w="1966" w:type="pct"/>
          </w:tcPr>
          <w:p w14:paraId="33907F2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39B21DB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615452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45BCAB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663B50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Clear 30cm ruler</w:t>
            </w:r>
          </w:p>
        </w:tc>
        <w:tc>
          <w:tcPr>
            <w:tcW w:w="1966" w:type="pct"/>
          </w:tcPr>
          <w:p w14:paraId="0A249D45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4E5A5E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797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12B7B9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7C30C523" w14:textId="33CED20E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Drywipe marker </w:t>
            </w:r>
            <w:r w:rsidR="000B7CAD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(singular)</w:t>
            </w:r>
          </w:p>
        </w:tc>
        <w:tc>
          <w:tcPr>
            <w:tcW w:w="1966" w:type="pct"/>
          </w:tcPr>
          <w:p w14:paraId="7607D0E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B7CAD" w:rsidRPr="001A6E02" w14:paraId="617BEA4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29929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FB31D86" w14:textId="0F5FF59B" w:rsidR="000B7CAD" w:rsidRDefault="00BD025A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5806D41" w14:textId="0C6DE1E9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Drywipe marker (pack of 4)</w:t>
            </w:r>
          </w:p>
        </w:tc>
        <w:tc>
          <w:tcPr>
            <w:tcW w:w="1966" w:type="pct"/>
          </w:tcPr>
          <w:p w14:paraId="4AEC2CB5" w14:textId="77777777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09414A61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105332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91A5820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2B388DC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Index cards</w:t>
            </w:r>
          </w:p>
        </w:tc>
        <w:tc>
          <w:tcPr>
            <w:tcW w:w="1966" w:type="pct"/>
          </w:tcPr>
          <w:p w14:paraId="5C96337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6AE63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86083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CF1F2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CEB636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127x76mm pack</w:t>
            </w:r>
          </w:p>
        </w:tc>
        <w:tc>
          <w:tcPr>
            <w:tcW w:w="1966" w:type="pct"/>
          </w:tcPr>
          <w:p w14:paraId="5D5040E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788CA2D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20169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8ED0F50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497159F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51x38mm pack</w:t>
            </w:r>
          </w:p>
        </w:tc>
        <w:tc>
          <w:tcPr>
            <w:tcW w:w="1966" w:type="pct"/>
          </w:tcPr>
          <w:p w14:paraId="1C9418E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D764A4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22357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650308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D619E6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Lyreco project files - black</w:t>
            </w:r>
          </w:p>
        </w:tc>
        <w:tc>
          <w:tcPr>
            <w:tcW w:w="1966" w:type="pct"/>
          </w:tcPr>
          <w:p w14:paraId="7506B19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5CB176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849369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E3CB462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9E0CE0C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Rigid box files 40mm</w:t>
            </w:r>
          </w:p>
        </w:tc>
        <w:tc>
          <w:tcPr>
            <w:tcW w:w="1966" w:type="pct"/>
          </w:tcPr>
          <w:p w14:paraId="504D6FE9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8748791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662201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B4DE1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15DE1F5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Scissors w/plastic handle</w:t>
            </w:r>
          </w:p>
        </w:tc>
        <w:tc>
          <w:tcPr>
            <w:tcW w:w="1966" w:type="pct"/>
          </w:tcPr>
          <w:p w14:paraId="056540D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454439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02406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9817FE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814533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Tape dispenser with clear tape 19mmx33m</w:t>
            </w:r>
          </w:p>
        </w:tc>
        <w:tc>
          <w:tcPr>
            <w:tcW w:w="1966" w:type="pct"/>
          </w:tcPr>
          <w:p w14:paraId="0EC8B1A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0BF4F1B0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32399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FB29FB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32A747B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General purpose masking tape 25mmx50m</w:t>
            </w:r>
          </w:p>
        </w:tc>
        <w:tc>
          <w:tcPr>
            <w:tcW w:w="1966" w:type="pct"/>
          </w:tcPr>
          <w:p w14:paraId="56761AF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09FE18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19575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EE8A7C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E78878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Whiteboard chart roll (25 Sheets) 600x800mm</w:t>
            </w:r>
          </w:p>
        </w:tc>
        <w:tc>
          <w:tcPr>
            <w:tcW w:w="1966" w:type="pct"/>
          </w:tcPr>
          <w:p w14:paraId="00F34B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6BD4C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85551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09C5D66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69B7F77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USB</w:t>
            </w:r>
          </w:p>
        </w:tc>
        <w:tc>
          <w:tcPr>
            <w:tcW w:w="1966" w:type="pct"/>
          </w:tcPr>
          <w:p w14:paraId="519D9DD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3EF80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5279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739F174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14F0DA1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Mini stapler</w:t>
            </w:r>
          </w:p>
        </w:tc>
        <w:tc>
          <w:tcPr>
            <w:tcW w:w="1966" w:type="pct"/>
          </w:tcPr>
          <w:p w14:paraId="76EA795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10C2D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-819418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6BDAEC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25E810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A4 strong orange 80gsm</w:t>
            </w:r>
          </w:p>
        </w:tc>
        <w:tc>
          <w:tcPr>
            <w:tcW w:w="1966" w:type="pct"/>
          </w:tcPr>
          <w:p w14:paraId="52D259E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9679E" w:rsidRPr="001A6E02" w14:paraId="6D4ACCD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212680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CE89040" w14:textId="51605B61" w:rsidR="0009679E" w:rsidRDefault="0009679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 w:themeColor="text2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0F2BD0B" w14:textId="6B71ADC8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 tac</w:t>
            </w:r>
            <w:r w:rsidR="00F942AC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k</w:t>
            </w:r>
          </w:p>
        </w:tc>
        <w:tc>
          <w:tcPr>
            <w:tcW w:w="1966" w:type="pct"/>
          </w:tcPr>
          <w:p w14:paraId="5B4B2802" w14:textId="77777777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6980EECF" w14:textId="77777777" w:rsidR="0009679E" w:rsidRDefault="0009679E" w:rsidP="00D916AF">
      <w:pPr>
        <w:spacing w:before="0" w:after="160" w:line="259" w:lineRule="auto"/>
        <w:rPr>
          <w:b/>
          <w:bCs/>
          <w:sz w:val="32"/>
          <w:szCs w:val="32"/>
        </w:rPr>
      </w:pPr>
    </w:p>
    <w:p w14:paraId="3EF3739F" w14:textId="0E8A44E0" w:rsidR="002566F5" w:rsidRDefault="00D916AF" w:rsidP="00D916AF">
      <w:pPr>
        <w:spacing w:before="0"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</w:t>
      </w:r>
      <w:r w:rsidR="002566F5" w:rsidRPr="002566F5">
        <w:rPr>
          <w:b/>
          <w:bCs/>
          <w:sz w:val="32"/>
          <w:szCs w:val="32"/>
        </w:rPr>
        <w:t xml:space="preserve">ick </w:t>
      </w:r>
      <w:r w:rsidR="00FE75A4">
        <w:rPr>
          <w:b/>
          <w:bCs/>
          <w:sz w:val="32"/>
          <w:szCs w:val="32"/>
        </w:rPr>
        <w:t>items</w:t>
      </w:r>
    </w:p>
    <w:p w14:paraId="3BB21B71" w14:textId="58F2FD5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below. </w:t>
      </w:r>
      <w:r w:rsidRPr="008E18A9">
        <w:rPr>
          <w:rFonts w:ascii="Figtree" w:hAnsi="Figtree"/>
          <w:b/>
          <w:bCs/>
        </w:rPr>
        <w:t xml:space="preserve">If no </w:t>
      </w:r>
      <w:r>
        <w:rPr>
          <w:rFonts w:ascii="Figtree" w:hAnsi="Figtree"/>
          <w:b/>
          <w:bCs/>
        </w:rPr>
        <w:t xml:space="preserve">extra materials are </w:t>
      </w:r>
      <w:r w:rsidRPr="008E18A9">
        <w:rPr>
          <w:rFonts w:ascii="Figtree" w:hAnsi="Figtree"/>
          <w:b/>
          <w:bCs/>
        </w:rPr>
        <w:t>required, please select the first option.</w:t>
      </w:r>
      <w:r w:rsidRPr="00D916AF">
        <w:rPr>
          <w:rFonts w:ascii="Figtree" w:hAnsi="Figtree"/>
        </w:rPr>
        <w:t xml:space="preserve"> </w:t>
      </w:r>
    </w:p>
    <w:p w14:paraId="5EFBBF97" w14:textId="38A1C0E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items from the list provided. Indicate your selection by </w:t>
      </w:r>
      <w:r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>
        <w:rPr>
          <w:rFonts w:ascii="Figtree" w:hAnsi="Figtree"/>
        </w:rPr>
        <w:t>.</w:t>
      </w:r>
      <w:r w:rsidR="008118A7">
        <w:rPr>
          <w:rFonts w:ascii="Figtree" w:hAnsi="Figtree"/>
        </w:rPr>
        <w:t xml:space="preserve"> Pick items are 1 per learner.</w:t>
      </w:r>
      <w:r>
        <w:rPr>
          <w:rFonts w:ascii="Figtree" w:hAnsi="Figtre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8"/>
        <w:gridCol w:w="5092"/>
        <w:gridCol w:w="3793"/>
      </w:tblGrid>
      <w:tr w:rsidR="005F6EB3" w:rsidRPr="001A6E02" w14:paraId="50B59E64" w14:textId="77777777" w:rsidTr="00CC668F">
        <w:trPr>
          <w:trHeight w:val="279"/>
        </w:trPr>
        <w:tc>
          <w:tcPr>
            <w:tcW w:w="1288" w:type="dxa"/>
          </w:tcPr>
          <w:p w14:paraId="6C5BFE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5092" w:type="dxa"/>
            <w:noWrap/>
            <w:hideMark/>
          </w:tcPr>
          <w:p w14:paraId="2051E09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3793" w:type="dxa"/>
          </w:tcPr>
          <w:p w14:paraId="0022C39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ISBN/Orderable part no.</w:t>
            </w:r>
          </w:p>
        </w:tc>
      </w:tr>
      <w:tr w:rsidR="005F6EB3" w:rsidRPr="001A6E02" w14:paraId="5E9DD818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b/>
              <w:bCs/>
              <w:color w:val="0D0D0D" w:themeColor="text2"/>
              <w:kern w:val="0"/>
              <w:lang w:eastAsia="en-GB"/>
              <w14:ligatures w14:val="none"/>
            </w:rPr>
            <w:id w:val="978576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28A40D0" w14:textId="5D3F2872" w:rsidR="005F6EB3" w:rsidRPr="001A6E02" w:rsidRDefault="0036154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 w:rsidRPr="0036154E">
                  <w:rPr>
                    <w:rFonts w:ascii="MS Gothic" w:eastAsia="MS Gothic" w:hAnsi="MS Gothic" w:cs="Times New Roman" w:hint="eastAsia"/>
                    <w:b/>
                    <w:bCs/>
                    <w:color w:val="0D0D0D" w:themeColor="text2"/>
                    <w:kern w:val="0"/>
                    <w:lang w:eastAsia="en-GB"/>
                    <w14:ligatures w14:val="none"/>
                  </w:rPr>
                  <w:t>☒</w:t>
                </w:r>
              </w:p>
            </w:tc>
          </w:sdtContent>
        </w:sdt>
        <w:tc>
          <w:tcPr>
            <w:tcW w:w="5092" w:type="dxa"/>
            <w:noWrap/>
          </w:tcPr>
          <w:p w14:paraId="6CE555A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pick items required</w:t>
            </w:r>
          </w:p>
        </w:tc>
        <w:tc>
          <w:tcPr>
            <w:tcW w:w="3793" w:type="dxa"/>
            <w:shd w:val="clear" w:color="auto" w:fill="B5B5B5" w:themeFill="background2" w:themeFillShade="BF"/>
          </w:tcPr>
          <w:p w14:paraId="3514160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5F6EB3" w:rsidRPr="001A6E02" w14:paraId="1455383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0960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877EA7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5B6B61C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Business Analysis Book 4th Edition</w:t>
            </w:r>
          </w:p>
        </w:tc>
        <w:tc>
          <w:tcPr>
            <w:tcW w:w="3793" w:type="dxa"/>
          </w:tcPr>
          <w:p w14:paraId="4191E04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9781780175102</w:t>
            </w:r>
          </w:p>
        </w:tc>
      </w:tr>
      <w:tr w:rsidR="005F6EB3" w:rsidRPr="001A6E02" w14:paraId="13B80A9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88690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4597F14" w14:textId="4C80989F" w:rsidR="005F6EB3" w:rsidRPr="001A6E02" w:rsidRDefault="00D8163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86CDC7D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European Data Protection Law </w:t>
            </w:r>
          </w:p>
        </w:tc>
        <w:tc>
          <w:tcPr>
            <w:tcW w:w="3793" w:type="dxa"/>
          </w:tcPr>
          <w:p w14:paraId="2353600F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9781533170835</w:t>
            </w:r>
          </w:p>
          <w:p w14:paraId="5098DF3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08C4AB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50316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679F807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2CE37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Situation Leadership Questionnaire</w:t>
            </w:r>
          </w:p>
        </w:tc>
        <w:tc>
          <w:tcPr>
            <w:tcW w:w="3793" w:type="dxa"/>
          </w:tcPr>
          <w:p w14:paraId="351FD5B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PP01 SLQ</w:t>
            </w:r>
          </w:p>
          <w:p w14:paraId="2156231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3FDACE5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707147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11B653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33079A5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Project Risk Analysis and Management Guide </w:t>
            </w:r>
          </w:p>
        </w:tc>
        <w:tc>
          <w:tcPr>
            <w:tcW w:w="3793" w:type="dxa"/>
          </w:tcPr>
          <w:p w14:paraId="45B813D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9781903494127</w:t>
            </w:r>
          </w:p>
          <w:p w14:paraId="41DF063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7A79645F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653566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55DE82EA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54512DE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IACCM Fundamentals of Contract and Commercial Management</w:t>
            </w:r>
          </w:p>
        </w:tc>
        <w:tc>
          <w:tcPr>
            <w:tcW w:w="3793" w:type="dxa"/>
          </w:tcPr>
          <w:p w14:paraId="495B3AD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9789087537128</w:t>
            </w:r>
          </w:p>
          <w:p w14:paraId="4BEDBD0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683A67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7353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E0C7E82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5E0D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Learning Styles Questionnaire (40-item)</w:t>
            </w:r>
          </w:p>
        </w:tc>
        <w:tc>
          <w:tcPr>
            <w:tcW w:w="3793" w:type="dxa"/>
          </w:tcPr>
          <w:p w14:paraId="133BC42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9781902899275</w:t>
            </w:r>
          </w:p>
          <w:p w14:paraId="76DFE5E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467D0EB7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7420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394D02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F0274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Time Profile</w:t>
            </w:r>
          </w:p>
        </w:tc>
        <w:tc>
          <w:tcPr>
            <w:tcW w:w="3793" w:type="dxa"/>
          </w:tcPr>
          <w:p w14:paraId="1C3F611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PTP</w:t>
            </w:r>
          </w:p>
        </w:tc>
      </w:tr>
      <w:tr w:rsidR="005F6EB3" w:rsidRPr="001A6E02" w14:paraId="5A0E9A1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124228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6AA6E6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359484C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  <w:tc>
          <w:tcPr>
            <w:tcW w:w="3793" w:type="dxa"/>
          </w:tcPr>
          <w:p w14:paraId="633742E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</w:tr>
      <w:tr w:rsidR="005F6EB3" w:rsidRPr="001A6E02" w14:paraId="0150C32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52876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D396B9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EE0A16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BMA Agile Business Analysis Handbook V2</w:t>
            </w:r>
          </w:p>
        </w:tc>
        <w:tc>
          <w:tcPr>
            <w:tcW w:w="3793" w:type="dxa"/>
          </w:tcPr>
          <w:p w14:paraId="2A9B918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9781910961049</w:t>
            </w:r>
          </w:p>
          <w:p w14:paraId="2D2BB87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EDC1C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392342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25BE77F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ACCA05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PgM Agile Programme Management Handbook</w:t>
            </w:r>
          </w:p>
        </w:tc>
        <w:tc>
          <w:tcPr>
            <w:tcW w:w="3793" w:type="dxa"/>
          </w:tcPr>
          <w:p w14:paraId="472F3D1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9780992872717</w:t>
            </w:r>
          </w:p>
          <w:p w14:paraId="7A46C48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3E6E9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15575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73020F3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C6CD77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Thomas-Kilmann Conflict Mode Instrument</w:t>
            </w:r>
          </w:p>
        </w:tc>
        <w:tc>
          <w:tcPr>
            <w:tcW w:w="3793" w:type="dxa"/>
          </w:tcPr>
          <w:p w14:paraId="16925A6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TK0003</w:t>
            </w:r>
          </w:p>
        </w:tc>
      </w:tr>
      <w:tr w:rsidR="005F6EB3" w:rsidRPr="001A6E02" w14:paraId="16B0D513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57972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35DE2DE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27946FD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Leadership Profile 2</w:t>
            </w:r>
          </w:p>
        </w:tc>
        <w:tc>
          <w:tcPr>
            <w:tcW w:w="3793" w:type="dxa"/>
          </w:tcPr>
          <w:p w14:paraId="0493019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PLP2</w:t>
            </w:r>
          </w:p>
        </w:tc>
      </w:tr>
      <w:tr w:rsidR="005F6EB3" w:rsidRPr="001A6E02" w14:paraId="247B3712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332924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8EAFDD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A19D77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Planning, Scheduling, Monitoring and Control</w:t>
            </w:r>
          </w:p>
        </w:tc>
        <w:tc>
          <w:tcPr>
            <w:tcW w:w="3793" w:type="dxa"/>
          </w:tcPr>
          <w:p w14:paraId="1C6B8A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9781903494448</w:t>
            </w:r>
          </w:p>
          <w:p w14:paraId="64BF931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261F4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9938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5FC733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DD28B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Change Management Study Guide 2024</w:t>
            </w:r>
          </w:p>
        </w:tc>
        <w:tc>
          <w:tcPr>
            <w:tcW w:w="3793" w:type="dxa"/>
          </w:tcPr>
          <w:p w14:paraId="1F6F307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9781398611177</w:t>
            </w:r>
          </w:p>
        </w:tc>
      </w:tr>
      <w:tr w:rsidR="005F6EB3" w:rsidRPr="001A6E02" w14:paraId="3F7862E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27736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B948DA0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D0A37F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PMQ Learner Study Pack</w:t>
            </w:r>
          </w:p>
        </w:tc>
        <w:tc>
          <w:tcPr>
            <w:tcW w:w="3793" w:type="dxa"/>
          </w:tcPr>
          <w:p w14:paraId="5C12273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9781913305307</w:t>
            </w:r>
          </w:p>
        </w:tc>
      </w:tr>
      <w:tr w:rsidR="005F6EB3" w:rsidRPr="001A6E02" w14:paraId="5880D08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0169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877B2B5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30F7B5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Managing benefits: Optimizing the Return from Investments V3</w:t>
            </w:r>
          </w:p>
        </w:tc>
        <w:tc>
          <w:tcPr>
            <w:tcW w:w="3793" w:type="dxa"/>
          </w:tcPr>
          <w:p w14:paraId="33FC355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9780113318605</w:t>
            </w:r>
          </w:p>
          <w:p w14:paraId="6D97180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4F79DB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91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0CDAA88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4D14002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Project Management Reference Book V3</w:t>
            </w:r>
          </w:p>
        </w:tc>
        <w:tc>
          <w:tcPr>
            <w:tcW w:w="3793" w:type="dxa"/>
          </w:tcPr>
          <w:p w14:paraId="1357468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9798342645300</w:t>
            </w:r>
          </w:p>
          <w:p w14:paraId="1639081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321AE54B" w14:textId="0023D31F" w:rsidR="002566F5" w:rsidRPr="00945376" w:rsidRDefault="002566F5" w:rsidP="001A6E02">
      <w:pPr>
        <w:rPr>
          <w:i/>
          <w:iCs/>
          <w:color w:val="FC5B61" w:themeColor="accent4"/>
        </w:rPr>
      </w:pPr>
    </w:p>
    <w:sectPr w:rsidR="002566F5" w:rsidRPr="00945376" w:rsidSect="00B95926">
      <w:headerReference w:type="default" r:id="rId11"/>
      <w:footerReference w:type="first" r:id="rId12"/>
      <w:pgSz w:w="11906" w:h="16838"/>
      <w:pgMar w:top="1134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13EF" w14:textId="77777777" w:rsidR="00684B8C" w:rsidRDefault="00684B8C" w:rsidP="007F513E">
      <w:r>
        <w:separator/>
      </w:r>
    </w:p>
    <w:p w14:paraId="5DB69DCD" w14:textId="77777777" w:rsidR="00684B8C" w:rsidRDefault="00684B8C"/>
    <w:p w14:paraId="41D0A37B" w14:textId="77777777" w:rsidR="00684B8C" w:rsidRDefault="00684B8C"/>
  </w:endnote>
  <w:endnote w:type="continuationSeparator" w:id="0">
    <w:p w14:paraId="69F3A4C4" w14:textId="77777777" w:rsidR="00684B8C" w:rsidRDefault="00684B8C" w:rsidP="007F513E">
      <w:r>
        <w:continuationSeparator/>
      </w:r>
    </w:p>
    <w:p w14:paraId="4304EA6A" w14:textId="77777777" w:rsidR="00684B8C" w:rsidRDefault="00684B8C"/>
    <w:p w14:paraId="2EA1BDF9" w14:textId="77777777" w:rsidR="00684B8C" w:rsidRDefault="00684B8C"/>
  </w:endnote>
  <w:endnote w:type="continuationNotice" w:id="1">
    <w:p w14:paraId="7661A44C" w14:textId="77777777" w:rsidR="00684B8C" w:rsidRDefault="00684B8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8A1F2D87-E260-4F2C-A99E-7AF3A4C2C061}"/>
    <w:embedBold r:id="rId2" w:fontKey="{8E3FA0D3-1D27-4545-AF11-B5C2C5230B89}"/>
    <w:embedItalic r:id="rId3" w:fontKey="{A3D82961-4B1E-48D7-81C4-28EF42DD830F}"/>
    <w:embedBoldItalic r:id="rId4" w:fontKey="{7BDABB6B-35DF-4788-A164-2FAAC0A5EC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5" w:fontKey="{AB6D7869-6D8C-4434-9558-1037F7B63F0A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6" w:fontKey="{2A71794C-AC00-41BF-A927-CEF66248EF2D}"/>
    <w:embedBold r:id="rId7" w:fontKey="{08CEC208-4C66-4F59-B520-36D30D9994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  <w:embedBold r:id="rId8" w:fontKey="{DD26E69C-BD1A-45CE-BE24-E8D8296EA20D}"/>
  </w:font>
  <w:font w:name="Figtree Light">
    <w:charset w:val="00"/>
    <w:family w:val="auto"/>
    <w:pitch w:val="variable"/>
    <w:sig w:usb0="A000006F" w:usb1="0000007B" w:usb2="00000000" w:usb3="00000000" w:csb0="00000093" w:csb1="00000000"/>
    <w:embedRegular r:id="rId9" w:fontKey="{F083CA5A-3859-44F2-A318-37C99D0D888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0" w:subsetted="1" w:fontKey="{5CCE7E34-488C-4ABC-A9D5-E040EC01BD2B}"/>
    <w:embedBold r:id="rId11" w:subsetted="1" w:fontKey="{9E5E0BE4-92D0-46FB-A4E3-E95ADB6778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0E9A" w14:textId="77777777" w:rsidR="00684B8C" w:rsidRDefault="00684B8C" w:rsidP="007F513E">
      <w:r>
        <w:separator/>
      </w:r>
    </w:p>
    <w:p w14:paraId="3CEF334A" w14:textId="77777777" w:rsidR="00684B8C" w:rsidRDefault="00684B8C"/>
    <w:p w14:paraId="3F8F75C6" w14:textId="77777777" w:rsidR="00684B8C" w:rsidRDefault="00684B8C"/>
  </w:footnote>
  <w:footnote w:type="continuationSeparator" w:id="0">
    <w:p w14:paraId="65BD60F8" w14:textId="77777777" w:rsidR="00684B8C" w:rsidRDefault="00684B8C" w:rsidP="007F513E">
      <w:r>
        <w:continuationSeparator/>
      </w:r>
    </w:p>
    <w:p w14:paraId="2D3DF505" w14:textId="77777777" w:rsidR="00684B8C" w:rsidRDefault="00684B8C"/>
    <w:p w14:paraId="3CED7C03" w14:textId="77777777" w:rsidR="00684B8C" w:rsidRDefault="00684B8C"/>
  </w:footnote>
  <w:footnote w:type="continuationNotice" w:id="1">
    <w:p w14:paraId="1469D580" w14:textId="77777777" w:rsidR="00684B8C" w:rsidRDefault="00684B8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95F6" w14:textId="1FB19BAD" w:rsidR="0098244B" w:rsidRDefault="00982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639"/>
    <w:multiLevelType w:val="hybridMultilevel"/>
    <w:tmpl w:val="AAAE5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47914"/>
    <w:multiLevelType w:val="hybridMultilevel"/>
    <w:tmpl w:val="9ACE77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B0C87"/>
    <w:multiLevelType w:val="hybridMultilevel"/>
    <w:tmpl w:val="B1FC8C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B2158A"/>
    <w:multiLevelType w:val="hybridMultilevel"/>
    <w:tmpl w:val="0F80EB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EC91F4B"/>
    <w:multiLevelType w:val="hybridMultilevel"/>
    <w:tmpl w:val="749E3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85169"/>
    <w:multiLevelType w:val="hybridMultilevel"/>
    <w:tmpl w:val="F70E6F9C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6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D2646"/>
    <w:multiLevelType w:val="hybridMultilevel"/>
    <w:tmpl w:val="5AD62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6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5"/>
  </w:num>
  <w:num w:numId="2" w16cid:durableId="1710959336">
    <w:abstractNumId w:val="16"/>
  </w:num>
  <w:num w:numId="3" w16cid:durableId="37897106">
    <w:abstractNumId w:val="3"/>
  </w:num>
  <w:num w:numId="4" w16cid:durableId="1065445368">
    <w:abstractNumId w:val="23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1"/>
  </w:num>
  <w:num w:numId="12" w16cid:durableId="658967853">
    <w:abstractNumId w:val="26"/>
  </w:num>
  <w:num w:numId="13" w16cid:durableId="1582442330">
    <w:abstractNumId w:val="4"/>
  </w:num>
  <w:num w:numId="14" w16cid:durableId="1693529811">
    <w:abstractNumId w:val="25"/>
  </w:num>
  <w:num w:numId="15" w16cid:durableId="1663772690">
    <w:abstractNumId w:val="14"/>
  </w:num>
  <w:num w:numId="16" w16cid:durableId="112597264">
    <w:abstractNumId w:val="10"/>
  </w:num>
  <w:num w:numId="17" w16cid:durableId="714547675">
    <w:abstractNumId w:val="5"/>
  </w:num>
  <w:num w:numId="18" w16cid:durableId="1528326635">
    <w:abstractNumId w:val="18"/>
  </w:num>
  <w:num w:numId="19" w16cid:durableId="996686339">
    <w:abstractNumId w:val="22"/>
  </w:num>
  <w:num w:numId="20" w16cid:durableId="1987591806">
    <w:abstractNumId w:val="21"/>
  </w:num>
  <w:num w:numId="21" w16cid:durableId="874924170">
    <w:abstractNumId w:val="7"/>
  </w:num>
  <w:num w:numId="22" w16cid:durableId="1973904414">
    <w:abstractNumId w:val="24"/>
  </w:num>
  <w:num w:numId="23" w16cid:durableId="312102128">
    <w:abstractNumId w:val="17"/>
  </w:num>
  <w:num w:numId="24" w16cid:durableId="1601333509">
    <w:abstractNumId w:val="12"/>
  </w:num>
  <w:num w:numId="25" w16cid:durableId="1698966651">
    <w:abstractNumId w:val="13"/>
  </w:num>
  <w:num w:numId="26" w16cid:durableId="938948778">
    <w:abstractNumId w:val="8"/>
  </w:num>
  <w:num w:numId="27" w16cid:durableId="2081098903">
    <w:abstractNumId w:val="9"/>
  </w:num>
  <w:num w:numId="28" w16cid:durableId="905920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4135"/>
    <w:rsid w:val="00012FC0"/>
    <w:rsid w:val="00014C9E"/>
    <w:rsid w:val="000208DB"/>
    <w:rsid w:val="00020937"/>
    <w:rsid w:val="000217FA"/>
    <w:rsid w:val="00021D99"/>
    <w:rsid w:val="0003148E"/>
    <w:rsid w:val="00032F27"/>
    <w:rsid w:val="00033B7F"/>
    <w:rsid w:val="00035F9E"/>
    <w:rsid w:val="000439EF"/>
    <w:rsid w:val="0004620D"/>
    <w:rsid w:val="00047839"/>
    <w:rsid w:val="00051467"/>
    <w:rsid w:val="00054951"/>
    <w:rsid w:val="00060153"/>
    <w:rsid w:val="00062421"/>
    <w:rsid w:val="0006251E"/>
    <w:rsid w:val="00062E9B"/>
    <w:rsid w:val="000650C2"/>
    <w:rsid w:val="0006516C"/>
    <w:rsid w:val="0006530F"/>
    <w:rsid w:val="00066747"/>
    <w:rsid w:val="00066D94"/>
    <w:rsid w:val="00066E08"/>
    <w:rsid w:val="0007050E"/>
    <w:rsid w:val="000776AA"/>
    <w:rsid w:val="00080B36"/>
    <w:rsid w:val="00082AC3"/>
    <w:rsid w:val="00085450"/>
    <w:rsid w:val="00094E27"/>
    <w:rsid w:val="0009679E"/>
    <w:rsid w:val="000A3C09"/>
    <w:rsid w:val="000B43DD"/>
    <w:rsid w:val="000B6192"/>
    <w:rsid w:val="000B7B49"/>
    <w:rsid w:val="000B7CAD"/>
    <w:rsid w:val="000C11D1"/>
    <w:rsid w:val="000C5074"/>
    <w:rsid w:val="000C6C71"/>
    <w:rsid w:val="000C6EDC"/>
    <w:rsid w:val="000D691F"/>
    <w:rsid w:val="000E15E1"/>
    <w:rsid w:val="000E2091"/>
    <w:rsid w:val="000E2F26"/>
    <w:rsid w:val="000E5084"/>
    <w:rsid w:val="000E5B0B"/>
    <w:rsid w:val="000F1EDD"/>
    <w:rsid w:val="000F5AEA"/>
    <w:rsid w:val="000F640B"/>
    <w:rsid w:val="00113EB3"/>
    <w:rsid w:val="0011477C"/>
    <w:rsid w:val="00115444"/>
    <w:rsid w:val="00122632"/>
    <w:rsid w:val="001238C6"/>
    <w:rsid w:val="00132A36"/>
    <w:rsid w:val="00134C15"/>
    <w:rsid w:val="00136ABD"/>
    <w:rsid w:val="00137386"/>
    <w:rsid w:val="00137B58"/>
    <w:rsid w:val="0014145F"/>
    <w:rsid w:val="00151D20"/>
    <w:rsid w:val="00152835"/>
    <w:rsid w:val="00152AE6"/>
    <w:rsid w:val="001531C9"/>
    <w:rsid w:val="00154103"/>
    <w:rsid w:val="00154A69"/>
    <w:rsid w:val="0015529F"/>
    <w:rsid w:val="00155588"/>
    <w:rsid w:val="00155DA5"/>
    <w:rsid w:val="001600EC"/>
    <w:rsid w:val="00162A8C"/>
    <w:rsid w:val="001642C6"/>
    <w:rsid w:val="001709BE"/>
    <w:rsid w:val="00170D36"/>
    <w:rsid w:val="00175BFD"/>
    <w:rsid w:val="00176CDE"/>
    <w:rsid w:val="00180D77"/>
    <w:rsid w:val="001811CD"/>
    <w:rsid w:val="00182B22"/>
    <w:rsid w:val="00183D12"/>
    <w:rsid w:val="001841A1"/>
    <w:rsid w:val="00185B11"/>
    <w:rsid w:val="00191093"/>
    <w:rsid w:val="00192FF7"/>
    <w:rsid w:val="00194F98"/>
    <w:rsid w:val="00195D30"/>
    <w:rsid w:val="001972A9"/>
    <w:rsid w:val="001A6E02"/>
    <w:rsid w:val="001B6FB5"/>
    <w:rsid w:val="001C78BF"/>
    <w:rsid w:val="001D1794"/>
    <w:rsid w:val="001D77DA"/>
    <w:rsid w:val="001E0082"/>
    <w:rsid w:val="001E1EAB"/>
    <w:rsid w:val="001E2910"/>
    <w:rsid w:val="001E3BCE"/>
    <w:rsid w:val="001E44F2"/>
    <w:rsid w:val="001E5525"/>
    <w:rsid w:val="00201E2D"/>
    <w:rsid w:val="00202329"/>
    <w:rsid w:val="0022498A"/>
    <w:rsid w:val="0022574D"/>
    <w:rsid w:val="002260DA"/>
    <w:rsid w:val="00232E11"/>
    <w:rsid w:val="00234670"/>
    <w:rsid w:val="002457AD"/>
    <w:rsid w:val="00246226"/>
    <w:rsid w:val="00252411"/>
    <w:rsid w:val="00253BD2"/>
    <w:rsid w:val="00255E42"/>
    <w:rsid w:val="002566F5"/>
    <w:rsid w:val="00256887"/>
    <w:rsid w:val="002641FD"/>
    <w:rsid w:val="00264846"/>
    <w:rsid w:val="00266C01"/>
    <w:rsid w:val="00267F48"/>
    <w:rsid w:val="00271285"/>
    <w:rsid w:val="00277623"/>
    <w:rsid w:val="0028219F"/>
    <w:rsid w:val="002823CC"/>
    <w:rsid w:val="00286373"/>
    <w:rsid w:val="00290822"/>
    <w:rsid w:val="002920C8"/>
    <w:rsid w:val="00292978"/>
    <w:rsid w:val="002A0200"/>
    <w:rsid w:val="002A02A4"/>
    <w:rsid w:val="002A2AED"/>
    <w:rsid w:val="002A3720"/>
    <w:rsid w:val="002A534D"/>
    <w:rsid w:val="002A65F1"/>
    <w:rsid w:val="002A697B"/>
    <w:rsid w:val="002B086E"/>
    <w:rsid w:val="002B4D0E"/>
    <w:rsid w:val="002B6761"/>
    <w:rsid w:val="002B69D6"/>
    <w:rsid w:val="002C0764"/>
    <w:rsid w:val="002C0F6D"/>
    <w:rsid w:val="002C1B7A"/>
    <w:rsid w:val="002C21DA"/>
    <w:rsid w:val="002C51CE"/>
    <w:rsid w:val="002D031E"/>
    <w:rsid w:val="002D0340"/>
    <w:rsid w:val="002D19CE"/>
    <w:rsid w:val="002D6393"/>
    <w:rsid w:val="002D64AE"/>
    <w:rsid w:val="002E03F2"/>
    <w:rsid w:val="002E07F8"/>
    <w:rsid w:val="002E1E0A"/>
    <w:rsid w:val="002E2D72"/>
    <w:rsid w:val="002E3C35"/>
    <w:rsid w:val="002E4C08"/>
    <w:rsid w:val="002E64B0"/>
    <w:rsid w:val="002E79E2"/>
    <w:rsid w:val="002F083C"/>
    <w:rsid w:val="002F1D41"/>
    <w:rsid w:val="002F5051"/>
    <w:rsid w:val="00303DD8"/>
    <w:rsid w:val="00306CC8"/>
    <w:rsid w:val="00307F09"/>
    <w:rsid w:val="00313F4D"/>
    <w:rsid w:val="003174A9"/>
    <w:rsid w:val="0032085B"/>
    <w:rsid w:val="00325D71"/>
    <w:rsid w:val="00331674"/>
    <w:rsid w:val="00332077"/>
    <w:rsid w:val="003332F3"/>
    <w:rsid w:val="0033641D"/>
    <w:rsid w:val="00350EFD"/>
    <w:rsid w:val="003513EA"/>
    <w:rsid w:val="0035305B"/>
    <w:rsid w:val="00353B94"/>
    <w:rsid w:val="003603BA"/>
    <w:rsid w:val="0036067E"/>
    <w:rsid w:val="0036154E"/>
    <w:rsid w:val="00364719"/>
    <w:rsid w:val="0036568D"/>
    <w:rsid w:val="00366B6B"/>
    <w:rsid w:val="00371D38"/>
    <w:rsid w:val="0037404B"/>
    <w:rsid w:val="003824BC"/>
    <w:rsid w:val="00390093"/>
    <w:rsid w:val="003906C2"/>
    <w:rsid w:val="00391057"/>
    <w:rsid w:val="003926CC"/>
    <w:rsid w:val="003961F5"/>
    <w:rsid w:val="0039795F"/>
    <w:rsid w:val="003A2952"/>
    <w:rsid w:val="003A6DCC"/>
    <w:rsid w:val="003A7644"/>
    <w:rsid w:val="003B008A"/>
    <w:rsid w:val="003B1B6E"/>
    <w:rsid w:val="003B2949"/>
    <w:rsid w:val="003B54B5"/>
    <w:rsid w:val="003B60EF"/>
    <w:rsid w:val="003C0C91"/>
    <w:rsid w:val="003C1220"/>
    <w:rsid w:val="003C436F"/>
    <w:rsid w:val="003D2474"/>
    <w:rsid w:val="003D2F24"/>
    <w:rsid w:val="003D4FAF"/>
    <w:rsid w:val="003D4FC9"/>
    <w:rsid w:val="003D6645"/>
    <w:rsid w:val="003E0BBE"/>
    <w:rsid w:val="003E14AF"/>
    <w:rsid w:val="003E4D7F"/>
    <w:rsid w:val="003F0139"/>
    <w:rsid w:val="003F05DC"/>
    <w:rsid w:val="003F4C3A"/>
    <w:rsid w:val="003F4CB3"/>
    <w:rsid w:val="00400F9D"/>
    <w:rsid w:val="00401B38"/>
    <w:rsid w:val="00402E68"/>
    <w:rsid w:val="004047B6"/>
    <w:rsid w:val="004050FE"/>
    <w:rsid w:val="00410889"/>
    <w:rsid w:val="0041316F"/>
    <w:rsid w:val="00414145"/>
    <w:rsid w:val="0041582D"/>
    <w:rsid w:val="0041652A"/>
    <w:rsid w:val="0041660E"/>
    <w:rsid w:val="00416861"/>
    <w:rsid w:val="004210EB"/>
    <w:rsid w:val="00421D46"/>
    <w:rsid w:val="00423978"/>
    <w:rsid w:val="00426576"/>
    <w:rsid w:val="00427520"/>
    <w:rsid w:val="00430896"/>
    <w:rsid w:val="00432522"/>
    <w:rsid w:val="004407BB"/>
    <w:rsid w:val="00441EB6"/>
    <w:rsid w:val="004429D9"/>
    <w:rsid w:val="0044360B"/>
    <w:rsid w:val="00451897"/>
    <w:rsid w:val="004545AE"/>
    <w:rsid w:val="0046212B"/>
    <w:rsid w:val="004659B6"/>
    <w:rsid w:val="00465FFB"/>
    <w:rsid w:val="00467120"/>
    <w:rsid w:val="00470156"/>
    <w:rsid w:val="004744FB"/>
    <w:rsid w:val="00481DB4"/>
    <w:rsid w:val="00486D9B"/>
    <w:rsid w:val="0048772D"/>
    <w:rsid w:val="0049054D"/>
    <w:rsid w:val="00492166"/>
    <w:rsid w:val="004974C2"/>
    <w:rsid w:val="00497AD6"/>
    <w:rsid w:val="004A0259"/>
    <w:rsid w:val="004A1D9D"/>
    <w:rsid w:val="004A227A"/>
    <w:rsid w:val="004A2C68"/>
    <w:rsid w:val="004A6094"/>
    <w:rsid w:val="004A65CF"/>
    <w:rsid w:val="004A7810"/>
    <w:rsid w:val="004B3D56"/>
    <w:rsid w:val="004B455B"/>
    <w:rsid w:val="004C00BC"/>
    <w:rsid w:val="004C0895"/>
    <w:rsid w:val="004D163F"/>
    <w:rsid w:val="004D2778"/>
    <w:rsid w:val="004D3F1A"/>
    <w:rsid w:val="004D5AD9"/>
    <w:rsid w:val="004D5FC3"/>
    <w:rsid w:val="004D6988"/>
    <w:rsid w:val="004E5F65"/>
    <w:rsid w:val="004E7CFB"/>
    <w:rsid w:val="004F29F0"/>
    <w:rsid w:val="004F5BB4"/>
    <w:rsid w:val="004F7BBA"/>
    <w:rsid w:val="005069A8"/>
    <w:rsid w:val="00514099"/>
    <w:rsid w:val="0051481D"/>
    <w:rsid w:val="00516CED"/>
    <w:rsid w:val="005171E8"/>
    <w:rsid w:val="00520116"/>
    <w:rsid w:val="00523655"/>
    <w:rsid w:val="00523B77"/>
    <w:rsid w:val="00524EC7"/>
    <w:rsid w:val="00527370"/>
    <w:rsid w:val="005315D2"/>
    <w:rsid w:val="0053225A"/>
    <w:rsid w:val="005324A5"/>
    <w:rsid w:val="00534E82"/>
    <w:rsid w:val="00536EFE"/>
    <w:rsid w:val="00537DB3"/>
    <w:rsid w:val="005441E8"/>
    <w:rsid w:val="00553372"/>
    <w:rsid w:val="00555765"/>
    <w:rsid w:val="005563F4"/>
    <w:rsid w:val="00561513"/>
    <w:rsid w:val="00561DA5"/>
    <w:rsid w:val="00574380"/>
    <w:rsid w:val="00574932"/>
    <w:rsid w:val="00574D3D"/>
    <w:rsid w:val="00581435"/>
    <w:rsid w:val="00586AAF"/>
    <w:rsid w:val="00587965"/>
    <w:rsid w:val="00596665"/>
    <w:rsid w:val="00597E56"/>
    <w:rsid w:val="005A0A58"/>
    <w:rsid w:val="005A0E65"/>
    <w:rsid w:val="005A2769"/>
    <w:rsid w:val="005A2F5C"/>
    <w:rsid w:val="005A300C"/>
    <w:rsid w:val="005A38C2"/>
    <w:rsid w:val="005A656D"/>
    <w:rsid w:val="005A66CE"/>
    <w:rsid w:val="005B0D93"/>
    <w:rsid w:val="005B1958"/>
    <w:rsid w:val="005B232A"/>
    <w:rsid w:val="005B33F0"/>
    <w:rsid w:val="005B4693"/>
    <w:rsid w:val="005C21EC"/>
    <w:rsid w:val="005C5075"/>
    <w:rsid w:val="005C553B"/>
    <w:rsid w:val="005C6623"/>
    <w:rsid w:val="005C75D5"/>
    <w:rsid w:val="005D249B"/>
    <w:rsid w:val="005D5B28"/>
    <w:rsid w:val="005F0B6B"/>
    <w:rsid w:val="005F4DA0"/>
    <w:rsid w:val="005F5728"/>
    <w:rsid w:val="005F6EB3"/>
    <w:rsid w:val="006007BF"/>
    <w:rsid w:val="00602689"/>
    <w:rsid w:val="006044F3"/>
    <w:rsid w:val="00610438"/>
    <w:rsid w:val="00616CE3"/>
    <w:rsid w:val="00617979"/>
    <w:rsid w:val="006209FF"/>
    <w:rsid w:val="00621B72"/>
    <w:rsid w:val="00623710"/>
    <w:rsid w:val="0063155A"/>
    <w:rsid w:val="00631C83"/>
    <w:rsid w:val="006471A8"/>
    <w:rsid w:val="0065085E"/>
    <w:rsid w:val="006511A2"/>
    <w:rsid w:val="00652585"/>
    <w:rsid w:val="00652807"/>
    <w:rsid w:val="006620D9"/>
    <w:rsid w:val="00662B2D"/>
    <w:rsid w:val="00662B46"/>
    <w:rsid w:val="00665D16"/>
    <w:rsid w:val="00667D45"/>
    <w:rsid w:val="00671688"/>
    <w:rsid w:val="00671976"/>
    <w:rsid w:val="006753EB"/>
    <w:rsid w:val="0067718E"/>
    <w:rsid w:val="00684B8C"/>
    <w:rsid w:val="00685314"/>
    <w:rsid w:val="006921D8"/>
    <w:rsid w:val="006926C6"/>
    <w:rsid w:val="006958C8"/>
    <w:rsid w:val="00695E15"/>
    <w:rsid w:val="00697B9A"/>
    <w:rsid w:val="006A3A7A"/>
    <w:rsid w:val="006A45C5"/>
    <w:rsid w:val="006A5BEC"/>
    <w:rsid w:val="006A6C4A"/>
    <w:rsid w:val="006B05C6"/>
    <w:rsid w:val="006B0EFF"/>
    <w:rsid w:val="006B7965"/>
    <w:rsid w:val="006C0FEB"/>
    <w:rsid w:val="006C66DB"/>
    <w:rsid w:val="006D2FEC"/>
    <w:rsid w:val="006D3A01"/>
    <w:rsid w:val="006D4408"/>
    <w:rsid w:val="006D71DB"/>
    <w:rsid w:val="006E39C9"/>
    <w:rsid w:val="006E67DF"/>
    <w:rsid w:val="006E7C40"/>
    <w:rsid w:val="006F0468"/>
    <w:rsid w:val="006F385F"/>
    <w:rsid w:val="006F7475"/>
    <w:rsid w:val="00700570"/>
    <w:rsid w:val="0070102B"/>
    <w:rsid w:val="007040AE"/>
    <w:rsid w:val="007054D1"/>
    <w:rsid w:val="0070573F"/>
    <w:rsid w:val="0071201A"/>
    <w:rsid w:val="00717EAB"/>
    <w:rsid w:val="00724E3E"/>
    <w:rsid w:val="00725945"/>
    <w:rsid w:val="00730565"/>
    <w:rsid w:val="00731E3E"/>
    <w:rsid w:val="0073405A"/>
    <w:rsid w:val="00735326"/>
    <w:rsid w:val="0074135F"/>
    <w:rsid w:val="007413F2"/>
    <w:rsid w:val="00741562"/>
    <w:rsid w:val="007458DA"/>
    <w:rsid w:val="00745E08"/>
    <w:rsid w:val="0074787A"/>
    <w:rsid w:val="00750DA6"/>
    <w:rsid w:val="0075246A"/>
    <w:rsid w:val="00757101"/>
    <w:rsid w:val="00760749"/>
    <w:rsid w:val="00762BD0"/>
    <w:rsid w:val="007655BA"/>
    <w:rsid w:val="00765FEF"/>
    <w:rsid w:val="00770769"/>
    <w:rsid w:val="0077328C"/>
    <w:rsid w:val="00773589"/>
    <w:rsid w:val="007740CB"/>
    <w:rsid w:val="007741DD"/>
    <w:rsid w:val="007760E2"/>
    <w:rsid w:val="007821FD"/>
    <w:rsid w:val="00782DF2"/>
    <w:rsid w:val="007869D2"/>
    <w:rsid w:val="00786B7E"/>
    <w:rsid w:val="00787EDF"/>
    <w:rsid w:val="00793DF4"/>
    <w:rsid w:val="00794D10"/>
    <w:rsid w:val="00794D9B"/>
    <w:rsid w:val="00795A3F"/>
    <w:rsid w:val="00797315"/>
    <w:rsid w:val="007A3187"/>
    <w:rsid w:val="007A5D0E"/>
    <w:rsid w:val="007B1BA5"/>
    <w:rsid w:val="007B1FCD"/>
    <w:rsid w:val="007B2F2F"/>
    <w:rsid w:val="007B6C92"/>
    <w:rsid w:val="007C1A30"/>
    <w:rsid w:val="007C1D30"/>
    <w:rsid w:val="007C222B"/>
    <w:rsid w:val="007C2497"/>
    <w:rsid w:val="007C4E8D"/>
    <w:rsid w:val="007C69E0"/>
    <w:rsid w:val="007C6FF5"/>
    <w:rsid w:val="007D5CA7"/>
    <w:rsid w:val="007D6B05"/>
    <w:rsid w:val="007E2CF4"/>
    <w:rsid w:val="007E4E2E"/>
    <w:rsid w:val="007F12D5"/>
    <w:rsid w:val="007F513E"/>
    <w:rsid w:val="007F5A7E"/>
    <w:rsid w:val="007F78E5"/>
    <w:rsid w:val="008016B7"/>
    <w:rsid w:val="0080546A"/>
    <w:rsid w:val="008056F1"/>
    <w:rsid w:val="008118A7"/>
    <w:rsid w:val="00811B44"/>
    <w:rsid w:val="00813540"/>
    <w:rsid w:val="00814B55"/>
    <w:rsid w:val="00815C4C"/>
    <w:rsid w:val="00815D4C"/>
    <w:rsid w:val="00817DA1"/>
    <w:rsid w:val="0082080E"/>
    <w:rsid w:val="00820B3A"/>
    <w:rsid w:val="00820D5C"/>
    <w:rsid w:val="00821C4C"/>
    <w:rsid w:val="0082549C"/>
    <w:rsid w:val="00827656"/>
    <w:rsid w:val="00833678"/>
    <w:rsid w:val="0084500C"/>
    <w:rsid w:val="0084601C"/>
    <w:rsid w:val="008470AD"/>
    <w:rsid w:val="00850F1D"/>
    <w:rsid w:val="008538D4"/>
    <w:rsid w:val="00853DE6"/>
    <w:rsid w:val="00855A26"/>
    <w:rsid w:val="008560EB"/>
    <w:rsid w:val="00856363"/>
    <w:rsid w:val="008574CE"/>
    <w:rsid w:val="0086127F"/>
    <w:rsid w:val="008639ED"/>
    <w:rsid w:val="008648DD"/>
    <w:rsid w:val="00866B4E"/>
    <w:rsid w:val="00870762"/>
    <w:rsid w:val="00871859"/>
    <w:rsid w:val="008723D2"/>
    <w:rsid w:val="00874422"/>
    <w:rsid w:val="00877F5A"/>
    <w:rsid w:val="008806D7"/>
    <w:rsid w:val="00885152"/>
    <w:rsid w:val="008856DD"/>
    <w:rsid w:val="008876C2"/>
    <w:rsid w:val="008955B3"/>
    <w:rsid w:val="00895ADE"/>
    <w:rsid w:val="008965EE"/>
    <w:rsid w:val="008A18D0"/>
    <w:rsid w:val="008A32B4"/>
    <w:rsid w:val="008A48B4"/>
    <w:rsid w:val="008A7DCD"/>
    <w:rsid w:val="008B460F"/>
    <w:rsid w:val="008B4D68"/>
    <w:rsid w:val="008B55C9"/>
    <w:rsid w:val="008B5D1B"/>
    <w:rsid w:val="008B5F2E"/>
    <w:rsid w:val="008B6E6B"/>
    <w:rsid w:val="008C6142"/>
    <w:rsid w:val="008D140D"/>
    <w:rsid w:val="008D4504"/>
    <w:rsid w:val="008D50BA"/>
    <w:rsid w:val="008D7670"/>
    <w:rsid w:val="008E0AD5"/>
    <w:rsid w:val="008E0C0D"/>
    <w:rsid w:val="008E18A9"/>
    <w:rsid w:val="008E316B"/>
    <w:rsid w:val="008E6D84"/>
    <w:rsid w:val="008F0679"/>
    <w:rsid w:val="008F5350"/>
    <w:rsid w:val="00901598"/>
    <w:rsid w:val="00901E6B"/>
    <w:rsid w:val="0090331D"/>
    <w:rsid w:val="00904CD4"/>
    <w:rsid w:val="00907149"/>
    <w:rsid w:val="00911ABF"/>
    <w:rsid w:val="00916342"/>
    <w:rsid w:val="00917B5C"/>
    <w:rsid w:val="00922372"/>
    <w:rsid w:val="00922C9A"/>
    <w:rsid w:val="0092574D"/>
    <w:rsid w:val="009309E5"/>
    <w:rsid w:val="00934138"/>
    <w:rsid w:val="009344BF"/>
    <w:rsid w:val="0093598F"/>
    <w:rsid w:val="00936440"/>
    <w:rsid w:val="00936609"/>
    <w:rsid w:val="00937313"/>
    <w:rsid w:val="009375F6"/>
    <w:rsid w:val="00945376"/>
    <w:rsid w:val="009459C4"/>
    <w:rsid w:val="009468F6"/>
    <w:rsid w:val="00946E72"/>
    <w:rsid w:val="00951006"/>
    <w:rsid w:val="00951F45"/>
    <w:rsid w:val="00953AB3"/>
    <w:rsid w:val="009600E4"/>
    <w:rsid w:val="00961628"/>
    <w:rsid w:val="00961BF2"/>
    <w:rsid w:val="00962B15"/>
    <w:rsid w:val="0096394E"/>
    <w:rsid w:val="00965F5F"/>
    <w:rsid w:val="009661BE"/>
    <w:rsid w:val="00980E33"/>
    <w:rsid w:val="0098197D"/>
    <w:rsid w:val="00981E9D"/>
    <w:rsid w:val="0098244B"/>
    <w:rsid w:val="00983598"/>
    <w:rsid w:val="009852AD"/>
    <w:rsid w:val="009856C2"/>
    <w:rsid w:val="00985B3E"/>
    <w:rsid w:val="00986F1C"/>
    <w:rsid w:val="00987561"/>
    <w:rsid w:val="009A0F75"/>
    <w:rsid w:val="009A1F2F"/>
    <w:rsid w:val="009A26F4"/>
    <w:rsid w:val="009A2E1D"/>
    <w:rsid w:val="009A4495"/>
    <w:rsid w:val="009B0E0C"/>
    <w:rsid w:val="009B6E17"/>
    <w:rsid w:val="009D0E62"/>
    <w:rsid w:val="009D3007"/>
    <w:rsid w:val="009D5A0A"/>
    <w:rsid w:val="009D73A3"/>
    <w:rsid w:val="009D7B31"/>
    <w:rsid w:val="009E0179"/>
    <w:rsid w:val="009E190A"/>
    <w:rsid w:val="009E5767"/>
    <w:rsid w:val="009E6BF5"/>
    <w:rsid w:val="009F012E"/>
    <w:rsid w:val="009F23DA"/>
    <w:rsid w:val="009F393B"/>
    <w:rsid w:val="009F7157"/>
    <w:rsid w:val="00A0086B"/>
    <w:rsid w:val="00A03FE1"/>
    <w:rsid w:val="00A16E16"/>
    <w:rsid w:val="00A21BA0"/>
    <w:rsid w:val="00A24CA2"/>
    <w:rsid w:val="00A31043"/>
    <w:rsid w:val="00A42985"/>
    <w:rsid w:val="00A433B2"/>
    <w:rsid w:val="00A45AFE"/>
    <w:rsid w:val="00A6427D"/>
    <w:rsid w:val="00A76D1A"/>
    <w:rsid w:val="00A81AF9"/>
    <w:rsid w:val="00A85367"/>
    <w:rsid w:val="00A85F16"/>
    <w:rsid w:val="00A922CF"/>
    <w:rsid w:val="00A92980"/>
    <w:rsid w:val="00AA1CE3"/>
    <w:rsid w:val="00AA39C3"/>
    <w:rsid w:val="00AA4712"/>
    <w:rsid w:val="00AA5160"/>
    <w:rsid w:val="00AA7513"/>
    <w:rsid w:val="00AB2FF3"/>
    <w:rsid w:val="00AB6E25"/>
    <w:rsid w:val="00AC4003"/>
    <w:rsid w:val="00AD1383"/>
    <w:rsid w:val="00AD1429"/>
    <w:rsid w:val="00AD2A6A"/>
    <w:rsid w:val="00AD4410"/>
    <w:rsid w:val="00AD6324"/>
    <w:rsid w:val="00AD6D95"/>
    <w:rsid w:val="00AE0281"/>
    <w:rsid w:val="00AE3655"/>
    <w:rsid w:val="00AE78EC"/>
    <w:rsid w:val="00AF3822"/>
    <w:rsid w:val="00AF4694"/>
    <w:rsid w:val="00B02C91"/>
    <w:rsid w:val="00B07944"/>
    <w:rsid w:val="00B1013A"/>
    <w:rsid w:val="00B11129"/>
    <w:rsid w:val="00B12088"/>
    <w:rsid w:val="00B14693"/>
    <w:rsid w:val="00B169B8"/>
    <w:rsid w:val="00B20A72"/>
    <w:rsid w:val="00B22A3F"/>
    <w:rsid w:val="00B34C8B"/>
    <w:rsid w:val="00B400AB"/>
    <w:rsid w:val="00B409DE"/>
    <w:rsid w:val="00B411CC"/>
    <w:rsid w:val="00B424C2"/>
    <w:rsid w:val="00B43BF4"/>
    <w:rsid w:val="00B52AFD"/>
    <w:rsid w:val="00B53BC2"/>
    <w:rsid w:val="00B5747C"/>
    <w:rsid w:val="00B57DB4"/>
    <w:rsid w:val="00B632F7"/>
    <w:rsid w:val="00B63EC6"/>
    <w:rsid w:val="00B6611E"/>
    <w:rsid w:val="00B7318B"/>
    <w:rsid w:val="00B74FBD"/>
    <w:rsid w:val="00B758A3"/>
    <w:rsid w:val="00B76EED"/>
    <w:rsid w:val="00B77DD5"/>
    <w:rsid w:val="00B80230"/>
    <w:rsid w:val="00B83ECB"/>
    <w:rsid w:val="00B87D62"/>
    <w:rsid w:val="00B91DEE"/>
    <w:rsid w:val="00B94526"/>
    <w:rsid w:val="00B95926"/>
    <w:rsid w:val="00BA0080"/>
    <w:rsid w:val="00BA3C7F"/>
    <w:rsid w:val="00BA4525"/>
    <w:rsid w:val="00BB6788"/>
    <w:rsid w:val="00BB7B1E"/>
    <w:rsid w:val="00BC0C8C"/>
    <w:rsid w:val="00BC13CF"/>
    <w:rsid w:val="00BC4AD9"/>
    <w:rsid w:val="00BC51AA"/>
    <w:rsid w:val="00BC7C03"/>
    <w:rsid w:val="00BD025A"/>
    <w:rsid w:val="00BD0279"/>
    <w:rsid w:val="00BD2DEF"/>
    <w:rsid w:val="00BD463A"/>
    <w:rsid w:val="00BD4FA5"/>
    <w:rsid w:val="00BE0167"/>
    <w:rsid w:val="00BE5D1E"/>
    <w:rsid w:val="00BE6F66"/>
    <w:rsid w:val="00BE7A1C"/>
    <w:rsid w:val="00BF0168"/>
    <w:rsid w:val="00BF4157"/>
    <w:rsid w:val="00BF72FA"/>
    <w:rsid w:val="00C003E2"/>
    <w:rsid w:val="00C004DC"/>
    <w:rsid w:val="00C12ECC"/>
    <w:rsid w:val="00C1331D"/>
    <w:rsid w:val="00C163F6"/>
    <w:rsid w:val="00C16761"/>
    <w:rsid w:val="00C20334"/>
    <w:rsid w:val="00C217D8"/>
    <w:rsid w:val="00C2251E"/>
    <w:rsid w:val="00C2327F"/>
    <w:rsid w:val="00C25021"/>
    <w:rsid w:val="00C30AFD"/>
    <w:rsid w:val="00C319B1"/>
    <w:rsid w:val="00C33450"/>
    <w:rsid w:val="00C341D9"/>
    <w:rsid w:val="00C34B4B"/>
    <w:rsid w:val="00C34B92"/>
    <w:rsid w:val="00C35BC8"/>
    <w:rsid w:val="00C37508"/>
    <w:rsid w:val="00C4044B"/>
    <w:rsid w:val="00C45675"/>
    <w:rsid w:val="00C57911"/>
    <w:rsid w:val="00C60BAC"/>
    <w:rsid w:val="00C61AD6"/>
    <w:rsid w:val="00C62026"/>
    <w:rsid w:val="00C63643"/>
    <w:rsid w:val="00C72106"/>
    <w:rsid w:val="00C75240"/>
    <w:rsid w:val="00C76E08"/>
    <w:rsid w:val="00C77730"/>
    <w:rsid w:val="00C8015B"/>
    <w:rsid w:val="00C8293A"/>
    <w:rsid w:val="00C82ADE"/>
    <w:rsid w:val="00C85939"/>
    <w:rsid w:val="00C86410"/>
    <w:rsid w:val="00C87971"/>
    <w:rsid w:val="00C91195"/>
    <w:rsid w:val="00CA2106"/>
    <w:rsid w:val="00CA304D"/>
    <w:rsid w:val="00CA310D"/>
    <w:rsid w:val="00CA7007"/>
    <w:rsid w:val="00CB0FDB"/>
    <w:rsid w:val="00CB150D"/>
    <w:rsid w:val="00CB1BC9"/>
    <w:rsid w:val="00CC14FB"/>
    <w:rsid w:val="00CC5731"/>
    <w:rsid w:val="00CC5780"/>
    <w:rsid w:val="00CC668F"/>
    <w:rsid w:val="00CE5672"/>
    <w:rsid w:val="00CE7486"/>
    <w:rsid w:val="00CF034F"/>
    <w:rsid w:val="00CF0C19"/>
    <w:rsid w:val="00CF2B09"/>
    <w:rsid w:val="00D01644"/>
    <w:rsid w:val="00D01A91"/>
    <w:rsid w:val="00D04303"/>
    <w:rsid w:val="00D075D8"/>
    <w:rsid w:val="00D138AF"/>
    <w:rsid w:val="00D17585"/>
    <w:rsid w:val="00D212FD"/>
    <w:rsid w:val="00D2240C"/>
    <w:rsid w:val="00D228E6"/>
    <w:rsid w:val="00D23FEC"/>
    <w:rsid w:val="00D24437"/>
    <w:rsid w:val="00D24EA6"/>
    <w:rsid w:val="00D25DCB"/>
    <w:rsid w:val="00D31CEA"/>
    <w:rsid w:val="00D3392F"/>
    <w:rsid w:val="00D419BB"/>
    <w:rsid w:val="00D420D9"/>
    <w:rsid w:val="00D43346"/>
    <w:rsid w:val="00D43923"/>
    <w:rsid w:val="00D44765"/>
    <w:rsid w:val="00D44EEB"/>
    <w:rsid w:val="00D51E72"/>
    <w:rsid w:val="00D556BF"/>
    <w:rsid w:val="00D55752"/>
    <w:rsid w:val="00D57B2F"/>
    <w:rsid w:val="00D609D1"/>
    <w:rsid w:val="00D63AB5"/>
    <w:rsid w:val="00D67109"/>
    <w:rsid w:val="00D70BF9"/>
    <w:rsid w:val="00D71E1F"/>
    <w:rsid w:val="00D75DE4"/>
    <w:rsid w:val="00D767F5"/>
    <w:rsid w:val="00D77AD3"/>
    <w:rsid w:val="00D77C82"/>
    <w:rsid w:val="00D81633"/>
    <w:rsid w:val="00D83199"/>
    <w:rsid w:val="00D8439A"/>
    <w:rsid w:val="00D856D5"/>
    <w:rsid w:val="00D86C95"/>
    <w:rsid w:val="00D916AF"/>
    <w:rsid w:val="00D923FB"/>
    <w:rsid w:val="00D95B62"/>
    <w:rsid w:val="00D95E09"/>
    <w:rsid w:val="00D975A7"/>
    <w:rsid w:val="00DA60A6"/>
    <w:rsid w:val="00DB04B3"/>
    <w:rsid w:val="00DB3515"/>
    <w:rsid w:val="00DB3BCE"/>
    <w:rsid w:val="00DC04D7"/>
    <w:rsid w:val="00DC43A3"/>
    <w:rsid w:val="00DC43C6"/>
    <w:rsid w:val="00DC5EBB"/>
    <w:rsid w:val="00DC7582"/>
    <w:rsid w:val="00DD050E"/>
    <w:rsid w:val="00DD4A11"/>
    <w:rsid w:val="00DE189F"/>
    <w:rsid w:val="00DE2271"/>
    <w:rsid w:val="00DE671B"/>
    <w:rsid w:val="00DE6AA0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37D1"/>
    <w:rsid w:val="00E25E05"/>
    <w:rsid w:val="00E26072"/>
    <w:rsid w:val="00E36290"/>
    <w:rsid w:val="00E36F24"/>
    <w:rsid w:val="00E37F66"/>
    <w:rsid w:val="00E4088E"/>
    <w:rsid w:val="00E41DE8"/>
    <w:rsid w:val="00E424DA"/>
    <w:rsid w:val="00E503CB"/>
    <w:rsid w:val="00E52590"/>
    <w:rsid w:val="00E536DC"/>
    <w:rsid w:val="00E53C93"/>
    <w:rsid w:val="00E55400"/>
    <w:rsid w:val="00E5797C"/>
    <w:rsid w:val="00E61FA2"/>
    <w:rsid w:val="00E635A6"/>
    <w:rsid w:val="00E67E67"/>
    <w:rsid w:val="00E71734"/>
    <w:rsid w:val="00E74211"/>
    <w:rsid w:val="00E75E5D"/>
    <w:rsid w:val="00E76654"/>
    <w:rsid w:val="00E77C81"/>
    <w:rsid w:val="00E80EFD"/>
    <w:rsid w:val="00E81CB0"/>
    <w:rsid w:val="00E8323D"/>
    <w:rsid w:val="00E871A8"/>
    <w:rsid w:val="00E90364"/>
    <w:rsid w:val="00E93347"/>
    <w:rsid w:val="00E933CD"/>
    <w:rsid w:val="00EA096D"/>
    <w:rsid w:val="00EA12C6"/>
    <w:rsid w:val="00EA5C07"/>
    <w:rsid w:val="00EB0907"/>
    <w:rsid w:val="00EB2458"/>
    <w:rsid w:val="00EB2811"/>
    <w:rsid w:val="00EB3038"/>
    <w:rsid w:val="00EB4316"/>
    <w:rsid w:val="00EC0039"/>
    <w:rsid w:val="00EC1115"/>
    <w:rsid w:val="00EC175D"/>
    <w:rsid w:val="00EC2133"/>
    <w:rsid w:val="00EC620B"/>
    <w:rsid w:val="00EC796E"/>
    <w:rsid w:val="00ED012F"/>
    <w:rsid w:val="00ED1EA6"/>
    <w:rsid w:val="00ED3E02"/>
    <w:rsid w:val="00EE0D2A"/>
    <w:rsid w:val="00EE29DC"/>
    <w:rsid w:val="00EE41BF"/>
    <w:rsid w:val="00EE4C65"/>
    <w:rsid w:val="00EE77E0"/>
    <w:rsid w:val="00EF46D2"/>
    <w:rsid w:val="00EF4EE4"/>
    <w:rsid w:val="00F021D2"/>
    <w:rsid w:val="00F02405"/>
    <w:rsid w:val="00F04C1A"/>
    <w:rsid w:val="00F078E3"/>
    <w:rsid w:val="00F10D42"/>
    <w:rsid w:val="00F1127F"/>
    <w:rsid w:val="00F13153"/>
    <w:rsid w:val="00F1354B"/>
    <w:rsid w:val="00F17E19"/>
    <w:rsid w:val="00F17FA7"/>
    <w:rsid w:val="00F2051A"/>
    <w:rsid w:val="00F209F9"/>
    <w:rsid w:val="00F22D43"/>
    <w:rsid w:val="00F2361D"/>
    <w:rsid w:val="00F25080"/>
    <w:rsid w:val="00F26426"/>
    <w:rsid w:val="00F3281A"/>
    <w:rsid w:val="00F41476"/>
    <w:rsid w:val="00F43315"/>
    <w:rsid w:val="00F436A5"/>
    <w:rsid w:val="00F47586"/>
    <w:rsid w:val="00F5060B"/>
    <w:rsid w:val="00F5074A"/>
    <w:rsid w:val="00F5076F"/>
    <w:rsid w:val="00F50B47"/>
    <w:rsid w:val="00F559A5"/>
    <w:rsid w:val="00F57EB3"/>
    <w:rsid w:val="00F61D91"/>
    <w:rsid w:val="00F66997"/>
    <w:rsid w:val="00F71083"/>
    <w:rsid w:val="00F71113"/>
    <w:rsid w:val="00F727DA"/>
    <w:rsid w:val="00F80443"/>
    <w:rsid w:val="00F81233"/>
    <w:rsid w:val="00F844E6"/>
    <w:rsid w:val="00F862AE"/>
    <w:rsid w:val="00F87FF9"/>
    <w:rsid w:val="00F9159C"/>
    <w:rsid w:val="00F942AC"/>
    <w:rsid w:val="00FA005F"/>
    <w:rsid w:val="00FA0812"/>
    <w:rsid w:val="00FA0BB2"/>
    <w:rsid w:val="00FB49F0"/>
    <w:rsid w:val="00FB5B97"/>
    <w:rsid w:val="00FD6391"/>
    <w:rsid w:val="00FD7757"/>
    <w:rsid w:val="00FE2973"/>
    <w:rsid w:val="00FE607D"/>
    <w:rsid w:val="00FE6367"/>
    <w:rsid w:val="00FE75A4"/>
    <w:rsid w:val="00FF45E5"/>
    <w:rsid w:val="0217AD97"/>
    <w:rsid w:val="07F82539"/>
    <w:rsid w:val="09A9165B"/>
    <w:rsid w:val="1286EAF4"/>
    <w:rsid w:val="24593068"/>
    <w:rsid w:val="2E293B33"/>
    <w:rsid w:val="3293429A"/>
    <w:rsid w:val="47D654B5"/>
    <w:rsid w:val="488AF4A8"/>
    <w:rsid w:val="54002460"/>
    <w:rsid w:val="54968C6D"/>
    <w:rsid w:val="5921EF58"/>
    <w:rsid w:val="5EA99A8C"/>
    <w:rsid w:val="724C19B1"/>
    <w:rsid w:val="7A52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C506D9D3-005C-4985-A7A9-240777CD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EBB"/>
    <w:p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EBB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2A534D"/>
    <w:pPr>
      <w:spacing w:after="0" w:line="240" w:lineRule="auto"/>
    </w:pPr>
    <w:tblPr>
      <w:tblStyleRowBandSize w:val="1"/>
      <w:tblStyleColBandSize w:val="1"/>
      <w:tblBorders>
        <w:top w:val="single" w:sz="2" w:space="0" w:color="6D6D6D" w:themeColor="text1" w:themeTint="99"/>
        <w:bottom w:val="single" w:sz="2" w:space="0" w:color="6D6D6D" w:themeColor="text1" w:themeTint="99"/>
        <w:insideH w:val="single" w:sz="2" w:space="0" w:color="6D6D6D" w:themeColor="text1" w:themeTint="99"/>
        <w:insideV w:val="single" w:sz="2" w:space="0" w:color="6D6D6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D6D6D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D6D6D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styleId="PlainTable4">
    <w:name w:val="Plain Table 4"/>
    <w:basedOn w:val="TableNormal"/>
    <w:uiPriority w:val="44"/>
    <w:rsid w:val="002A53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2A53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80D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62B2D"/>
    <w:rPr>
      <w:color w:val="666666"/>
    </w:rPr>
  </w:style>
  <w:style w:type="character" w:customStyle="1" w:styleId="Dropdown">
    <w:name w:val="Drop down"/>
    <w:basedOn w:val="DefaultParagraphFont"/>
    <w:uiPriority w:val="1"/>
    <w:rsid w:val="0063155A"/>
    <w:rPr>
      <w:rFonts w:ascii="Figtree" w:hAnsi="Figtree"/>
    </w:rPr>
  </w:style>
  <w:style w:type="character" w:styleId="Mention">
    <w:name w:val="Mention"/>
    <w:basedOn w:val="DefaultParagraphFont"/>
    <w:uiPriority w:val="99"/>
    <w:unhideWhenUsed/>
    <w:rsid w:val="005F4DA0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rsid w:val="00C77730"/>
    <w:pPr>
      <w:ind w:left="720"/>
      <w:contextualSpacing/>
    </w:pPr>
  </w:style>
  <w:style w:type="character" w:customStyle="1" w:styleId="Style3">
    <w:name w:val="Style3"/>
    <w:basedOn w:val="Bulletlist1Char"/>
    <w:uiPriority w:val="1"/>
    <w:rsid w:val="006237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A1EDB-7E79-4BB6-A6B9-C0B5B4F70175}"/>
      </w:docPartPr>
      <w:docPartBody>
        <w:p w:rsidR="00695E15" w:rsidRDefault="00423978"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92D58-8F74-418E-95A9-0E5C398D2400}"/>
      </w:docPartPr>
      <w:docPartBody>
        <w:p w:rsidR="00BF5BC8" w:rsidRDefault="00695E15">
          <w:r w:rsidRPr="00D31B7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D74B-007F-4AB1-B4AA-45F67C0EDA4A}"/>
      </w:docPartPr>
      <w:docPartBody>
        <w:p w:rsidR="00BF5BC8" w:rsidRDefault="00695E15"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9F8C7C98D4C8C9DF9076960031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2F7E4-A194-4B13-8392-4C766EE5078D}"/>
      </w:docPartPr>
      <w:docPartBody>
        <w:p w:rsidR="00BF5BC8" w:rsidRDefault="00695E15" w:rsidP="00695E15">
          <w:pPr>
            <w:pStyle w:val="0569F8C7C98D4C8C9DF9076960031FB7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29FC9B23F0AD45EABEE81E0BD06AB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DDF4F-03EC-40F8-A228-0894466150E2}"/>
      </w:docPartPr>
      <w:docPartBody>
        <w:p w:rsidR="007F6C0B" w:rsidRDefault="00062421" w:rsidP="00062421">
          <w:pPr>
            <w:pStyle w:val="29FC9B23F0AD45EABEE81E0BD06ABF28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96F9C-D4AE-466B-AABB-82F41AF4D0CE}"/>
      </w:docPartPr>
      <w:docPartBody>
        <w:p w:rsidR="007F6C0B" w:rsidRDefault="00062421"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FA87C905254E0991C68AE165619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21D23-C772-4903-A0D8-DEE77090BF80}"/>
      </w:docPartPr>
      <w:docPartBody>
        <w:p w:rsidR="00000000" w:rsidRDefault="00AD57DA" w:rsidP="00AD57DA">
          <w:pPr>
            <w:pStyle w:val="99FA87C905254E0991C68AE1656191A8"/>
          </w:pPr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71F07E0D8884BEA983DB6922ACA4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45B64-0F77-4E93-A860-4A7BED9CC35D}"/>
      </w:docPartPr>
      <w:docPartBody>
        <w:p w:rsidR="00000000" w:rsidRDefault="00AD57DA" w:rsidP="00AD57DA">
          <w:pPr>
            <w:pStyle w:val="E71F07E0D8884BEA983DB6922ACA4680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54D6D8B62DB04560941F12450714D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F8032-4143-46F6-9C36-6BF1A9B56F91}"/>
      </w:docPartPr>
      <w:docPartBody>
        <w:p w:rsidR="00000000" w:rsidRDefault="00AD57DA" w:rsidP="00AD57DA">
          <w:pPr>
            <w:pStyle w:val="54D6D8B62DB04560941F12450714D972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AA0DE983DD42558EDFDA4C6F6C8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E3843-E3A9-4096-AE8D-8323D96C8F29}"/>
      </w:docPartPr>
      <w:docPartBody>
        <w:p w:rsidR="00000000" w:rsidRDefault="00AD57DA" w:rsidP="00AD57DA">
          <w:pPr>
            <w:pStyle w:val="8DAA0DE983DD42558EDFDA4C6F6C8EEA"/>
          </w:pPr>
          <w:r w:rsidRPr="00476FF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charset w:val="00"/>
    <w:family w:val="auto"/>
    <w:pitch w:val="variable"/>
    <w:sig w:usb0="A000006F" w:usb1="0000007B" w:usb2="00000000" w:usb3="00000000" w:csb0="00000093" w:csb1="00000000"/>
  </w:font>
  <w:font w:name="Figtree Light">
    <w:charset w:val="00"/>
    <w:family w:val="auto"/>
    <w:pitch w:val="variable"/>
    <w:sig w:usb0="A000006F" w:usb1="00000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78"/>
    <w:rsid w:val="00062421"/>
    <w:rsid w:val="001D135A"/>
    <w:rsid w:val="00201E2D"/>
    <w:rsid w:val="002A2AED"/>
    <w:rsid w:val="002D19CE"/>
    <w:rsid w:val="002F0423"/>
    <w:rsid w:val="003B2949"/>
    <w:rsid w:val="00423978"/>
    <w:rsid w:val="00467120"/>
    <w:rsid w:val="00485A31"/>
    <w:rsid w:val="004974C2"/>
    <w:rsid w:val="004A12D5"/>
    <w:rsid w:val="0055272D"/>
    <w:rsid w:val="00611075"/>
    <w:rsid w:val="00695E15"/>
    <w:rsid w:val="007054D1"/>
    <w:rsid w:val="0071201A"/>
    <w:rsid w:val="007D5964"/>
    <w:rsid w:val="007D7ED0"/>
    <w:rsid w:val="007F6C0B"/>
    <w:rsid w:val="00850F1D"/>
    <w:rsid w:val="008D1F94"/>
    <w:rsid w:val="00933E7C"/>
    <w:rsid w:val="00AA687F"/>
    <w:rsid w:val="00AB01EA"/>
    <w:rsid w:val="00AD28E3"/>
    <w:rsid w:val="00AD57DA"/>
    <w:rsid w:val="00B424C2"/>
    <w:rsid w:val="00BF5BC8"/>
    <w:rsid w:val="00C2251E"/>
    <w:rsid w:val="00CF0C19"/>
    <w:rsid w:val="00E26072"/>
    <w:rsid w:val="00F2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FE8B1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57DA"/>
    <w:rPr>
      <w:color w:val="666666"/>
    </w:rPr>
  </w:style>
  <w:style w:type="paragraph" w:customStyle="1" w:styleId="0569F8C7C98D4C8C9DF9076960031FB7">
    <w:name w:val="0569F8C7C98D4C8C9DF9076960031FB7"/>
    <w:rsid w:val="00695E15"/>
  </w:style>
  <w:style w:type="paragraph" w:customStyle="1" w:styleId="29FC9B23F0AD45EABEE81E0BD06ABF28">
    <w:name w:val="29FC9B23F0AD45EABEE81E0BD06ABF28"/>
    <w:rsid w:val="00062421"/>
  </w:style>
  <w:style w:type="paragraph" w:customStyle="1" w:styleId="CB1313925F5044A28C280B0D265903D3">
    <w:name w:val="CB1313925F5044A28C280B0D265903D3"/>
    <w:rsid w:val="007F6C0B"/>
  </w:style>
  <w:style w:type="paragraph" w:customStyle="1" w:styleId="99FA87C905254E0991C68AE1656191A8">
    <w:name w:val="99FA87C905254E0991C68AE1656191A8"/>
    <w:rsid w:val="00AD57DA"/>
  </w:style>
  <w:style w:type="paragraph" w:customStyle="1" w:styleId="E71F07E0D8884BEA983DB6922ACA4680">
    <w:name w:val="E71F07E0D8884BEA983DB6922ACA4680"/>
    <w:rsid w:val="00AD57DA"/>
  </w:style>
  <w:style w:type="paragraph" w:customStyle="1" w:styleId="54D6D8B62DB04560941F12450714D972">
    <w:name w:val="54D6D8B62DB04560941F12450714D972"/>
    <w:rsid w:val="00AD57DA"/>
  </w:style>
  <w:style w:type="paragraph" w:customStyle="1" w:styleId="8DAA0DE983DD42558EDFDA4C6F6C8EEA">
    <w:name w:val="8DAA0DE983DD42558EDFDA4C6F6C8EEA"/>
    <w:rsid w:val="00AD57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9" ma:contentTypeDescription="Create a new document." ma:contentTypeScope="" ma:versionID="f04380f156f768a07cd48d746c849500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5fa5909d1f6fdfe7531ab46f7826475b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3.xml><?xml version="1.0" encoding="utf-8"?>
<ds:datastoreItem xmlns:ds="http://schemas.openxmlformats.org/officeDocument/2006/customXml" ds:itemID="{00F4261D-029A-47B9-A10E-C08413F70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365</TotalTime>
  <Pages>6</Pages>
  <Words>1150</Words>
  <Characters>6028</Characters>
  <Application>Microsoft Office Word</Application>
  <DocSecurity>0</DocSecurity>
  <Lines>376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50</cp:revision>
  <cp:lastPrinted>2024-06-06T17:35:00Z</cp:lastPrinted>
  <dcterms:created xsi:type="dcterms:W3CDTF">2025-07-30T21:14:00Z</dcterms:created>
  <dcterms:modified xsi:type="dcterms:W3CDTF">2025-11-21T12:37:00Z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GrammarlyDocumentId">
    <vt:lpwstr>8011a573-2ed9-4def-8e32-b350a71313a9</vt:lpwstr>
  </property>
</Properties>
</file>