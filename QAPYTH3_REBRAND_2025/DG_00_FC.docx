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DA00" w14:textId="7FDC2AFA" w:rsidR="005F0B6B" w:rsidRDefault="004E602D" w:rsidP="00306CC8">
      <w:pPr>
        <w:pStyle w:val="Title"/>
        <w:ind w:left="2410"/>
      </w:pPr>
      <w:r>
        <w:t>Python 3 Programming</w:t>
      </w:r>
    </w:p>
    <w:p w14:paraId="62331D6C" w14:textId="77777777" w:rsidR="00306CC8" w:rsidRDefault="00306CC8" w:rsidP="00306CC8">
      <w:pPr>
        <w:ind w:left="2410"/>
      </w:pPr>
    </w:p>
    <w:p w14:paraId="4D1AE6AB" w14:textId="3A2E03D8" w:rsidR="00175BFD" w:rsidRPr="00175BFD" w:rsidRDefault="00B14693" w:rsidP="004E602D">
      <w:pPr>
        <w:pStyle w:val="Subtitle"/>
        <w:ind w:left="2410"/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29C906B0" wp14:editId="6680AF86">
            <wp:simplePos x="0" y="0"/>
            <wp:positionH relativeFrom="column">
              <wp:posOffset>4508500</wp:posOffset>
            </wp:positionH>
            <wp:positionV relativeFrom="paragraph">
              <wp:posOffset>4831715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44742A25" wp14:editId="05CC804E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602D">
        <w:t>Learner Guide</w:t>
      </w:r>
    </w:p>
    <w:sectPr w:rsidR="00175BFD" w:rsidRPr="00175BFD" w:rsidSect="002920C8">
      <w:footerReference w:type="first" r:id="rId13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548F8" w14:textId="77777777" w:rsidR="00D50243" w:rsidRDefault="00D50243" w:rsidP="007F513E">
      <w:r>
        <w:separator/>
      </w:r>
    </w:p>
    <w:p w14:paraId="67BD148E" w14:textId="77777777" w:rsidR="00D50243" w:rsidRDefault="00D50243"/>
    <w:p w14:paraId="5BCA69D8" w14:textId="77777777" w:rsidR="00D50243" w:rsidRDefault="00D50243"/>
  </w:endnote>
  <w:endnote w:type="continuationSeparator" w:id="0">
    <w:p w14:paraId="0C2D1002" w14:textId="77777777" w:rsidR="00D50243" w:rsidRDefault="00D50243" w:rsidP="007F513E">
      <w:r>
        <w:continuationSeparator/>
      </w:r>
    </w:p>
    <w:p w14:paraId="37CBDAB1" w14:textId="77777777" w:rsidR="00D50243" w:rsidRDefault="00D50243"/>
    <w:p w14:paraId="22919A75" w14:textId="77777777" w:rsidR="00D50243" w:rsidRDefault="00D50243"/>
  </w:endnote>
  <w:endnote w:type="continuationNotice" w:id="1">
    <w:p w14:paraId="0068C902" w14:textId="77777777" w:rsidR="00D50243" w:rsidRDefault="00D5024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AAF9101F-AF90-42A4-A533-C386B6643D8F}"/>
    <w:embedBold r:id="rId2" w:fontKey="{5C840F8A-8541-4B15-A820-14E1121A0039}"/>
    <w:embedItalic r:id="rId3" w:fontKey="{C0787EEF-81B4-462D-B912-550ED6C62D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4" w:fontKey="{38744A3C-465E-4D2F-9F43-EC6A485EA435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5" w:fontKey="{A6F74EA2-8144-497A-9530-ADAF03DFBEC4}"/>
    <w:embedBold r:id="rId6" w:fontKey="{0AA481C2-9AAD-4FB6-B284-5A2A73DD8E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charset w:val="00"/>
    <w:family w:val="auto"/>
    <w:pitch w:val="variable"/>
    <w:sig w:usb0="A000006F" w:usb1="0000007B" w:usb2="00000000" w:usb3="00000000" w:csb0="00000093" w:csb1="00000000"/>
    <w:embedBold r:id="rId7" w:fontKey="{36E929E6-E637-4832-B90A-3EFE523C889A}"/>
  </w:font>
  <w:font w:name="Figtree Light">
    <w:charset w:val="00"/>
    <w:family w:val="auto"/>
    <w:pitch w:val="variable"/>
    <w:sig w:usb0="A000006F" w:usb1="00000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39596" w14:textId="77777777" w:rsidR="00D50243" w:rsidRDefault="00D50243" w:rsidP="007F513E">
      <w:r>
        <w:separator/>
      </w:r>
    </w:p>
    <w:p w14:paraId="58EE8CA3" w14:textId="77777777" w:rsidR="00D50243" w:rsidRDefault="00D50243"/>
    <w:p w14:paraId="52961E68" w14:textId="77777777" w:rsidR="00D50243" w:rsidRDefault="00D50243"/>
  </w:footnote>
  <w:footnote w:type="continuationSeparator" w:id="0">
    <w:p w14:paraId="3DFBC3A5" w14:textId="77777777" w:rsidR="00D50243" w:rsidRDefault="00D50243" w:rsidP="007F513E">
      <w:r>
        <w:continuationSeparator/>
      </w:r>
    </w:p>
    <w:p w14:paraId="7E8D6E4C" w14:textId="77777777" w:rsidR="00D50243" w:rsidRDefault="00D50243"/>
    <w:p w14:paraId="12CD6641" w14:textId="77777777" w:rsidR="00D50243" w:rsidRDefault="00D50243"/>
  </w:footnote>
  <w:footnote w:type="continuationNotice" w:id="1">
    <w:p w14:paraId="483A2AE8" w14:textId="77777777" w:rsidR="00D50243" w:rsidRDefault="00D50243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C11D1"/>
    <w:rsid w:val="000C6C71"/>
    <w:rsid w:val="000D691F"/>
    <w:rsid w:val="000E1396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30C0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94FC8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602D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5350"/>
    <w:rsid w:val="00901E6B"/>
    <w:rsid w:val="0090331D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5D4F"/>
    <w:rsid w:val="009E6BF5"/>
    <w:rsid w:val="009F23DA"/>
    <w:rsid w:val="009F393B"/>
    <w:rsid w:val="009F7157"/>
    <w:rsid w:val="00A0086B"/>
    <w:rsid w:val="00A03FE1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2C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0243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971C6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34443"/>
    <w:rsid w:val="00F41476"/>
    <w:rsid w:val="00F5074A"/>
    <w:rsid w:val="00F5076F"/>
    <w:rsid w:val="00F50B47"/>
    <w:rsid w:val="00F559A5"/>
    <w:rsid w:val="00F5623C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3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QAWordTemplate_BlackBL_June2024_v2.dotx</Template>
  <TotalTime>16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37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Cameron, Donald</cp:lastModifiedBy>
  <cp:revision>10</cp:revision>
  <cp:lastPrinted>2024-06-05T09:35:00Z</cp:lastPrinted>
  <dcterms:created xsi:type="dcterms:W3CDTF">2024-11-04T18:08:00Z</dcterms:created>
  <dcterms:modified xsi:type="dcterms:W3CDTF">2025-11-19T09:11:00Z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