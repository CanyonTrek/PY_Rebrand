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7FDC2AFA" w:rsidR="005F0B6B" w:rsidRDefault="004E602D" w:rsidP="00306CC8">
      <w:pPr>
        <w:pStyle w:val="Title"/>
        <w:ind w:left="2410"/>
      </w:pPr>
      <w:r>
        <w:t>Python 3 Programming</w:t>
      </w:r>
    </w:p>
    <w:p w14:paraId="62331D6C" w14:textId="77777777" w:rsidR="00306CC8" w:rsidRDefault="00306CC8" w:rsidP="00306CC8">
      <w:pPr>
        <w:ind w:left="2410"/>
      </w:pPr>
    </w:p>
    <w:p w14:paraId="4D1AE6AB" w14:textId="3EB7F374" w:rsidR="00175BFD" w:rsidRPr="00175BFD" w:rsidRDefault="00B14693" w:rsidP="004E602D">
      <w:pPr>
        <w:pStyle w:val="Subtitle"/>
        <w:ind w:left="2410"/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29C906B0" wp14:editId="6680AF86">
            <wp:simplePos x="0" y="0"/>
            <wp:positionH relativeFrom="column">
              <wp:posOffset>4508500</wp:posOffset>
            </wp:positionH>
            <wp:positionV relativeFrom="paragraph">
              <wp:posOffset>4831715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58D">
        <w:rPr>
          <w:noProof/>
        </w:rPr>
        <w:t>Exercise</w:t>
      </w:r>
      <w:r w:rsidR="004E602D">
        <w:t xml:space="preserve"> Guide</w:t>
      </w:r>
    </w:p>
    <w:sectPr w:rsidR="00175BFD" w:rsidRPr="00175BFD" w:rsidSect="002920C8"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CCE86" w14:textId="77777777" w:rsidR="00701CF9" w:rsidRDefault="00701CF9" w:rsidP="007F513E">
      <w:r>
        <w:separator/>
      </w:r>
    </w:p>
    <w:p w14:paraId="7DBBB12F" w14:textId="77777777" w:rsidR="00701CF9" w:rsidRDefault="00701CF9"/>
    <w:p w14:paraId="2489555B" w14:textId="77777777" w:rsidR="00701CF9" w:rsidRDefault="00701CF9"/>
  </w:endnote>
  <w:endnote w:type="continuationSeparator" w:id="0">
    <w:p w14:paraId="5F1625E2" w14:textId="77777777" w:rsidR="00701CF9" w:rsidRDefault="00701CF9" w:rsidP="007F513E">
      <w:r>
        <w:continuationSeparator/>
      </w:r>
    </w:p>
    <w:p w14:paraId="6FB83514" w14:textId="77777777" w:rsidR="00701CF9" w:rsidRDefault="00701CF9"/>
    <w:p w14:paraId="08D92247" w14:textId="77777777" w:rsidR="00701CF9" w:rsidRDefault="00701CF9"/>
  </w:endnote>
  <w:endnote w:type="continuationNotice" w:id="1">
    <w:p w14:paraId="05B01129" w14:textId="77777777" w:rsidR="00701CF9" w:rsidRDefault="00701CF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A12D288F-857E-4EAA-9FD3-E41A5AF6E1A7}"/>
    <w:embedBold r:id="rId2" w:fontKey="{68835077-BD07-47E1-9CEF-39FE6A4BF869}"/>
    <w:embedItalic r:id="rId3" w:fontKey="{2B68F1C5-DE93-4534-9BC2-0933711300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4" w:fontKey="{A538625A-11E1-409B-8566-646278E2342D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2F88AA61-3D7C-4E66-9C00-3C418EA57C83}"/>
    <w:embedBold r:id="rId6" w:fontKey="{25F1413D-99EE-4AD9-B0AC-5966D51ABC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  <w:embedBold r:id="rId7" w:fontKey="{FBDD4AA3-A999-4772-B45A-73F584D1381B}"/>
  </w:font>
  <w:font w:name="Figtree Light"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49328" w14:textId="77777777" w:rsidR="00701CF9" w:rsidRDefault="00701CF9" w:rsidP="007F513E">
      <w:r>
        <w:separator/>
      </w:r>
    </w:p>
    <w:p w14:paraId="45CE37E1" w14:textId="77777777" w:rsidR="00701CF9" w:rsidRDefault="00701CF9"/>
    <w:p w14:paraId="13427E1F" w14:textId="77777777" w:rsidR="00701CF9" w:rsidRDefault="00701CF9"/>
  </w:footnote>
  <w:footnote w:type="continuationSeparator" w:id="0">
    <w:p w14:paraId="3A345C2E" w14:textId="77777777" w:rsidR="00701CF9" w:rsidRDefault="00701CF9" w:rsidP="007F513E">
      <w:r>
        <w:continuationSeparator/>
      </w:r>
    </w:p>
    <w:p w14:paraId="05C1235C" w14:textId="77777777" w:rsidR="00701CF9" w:rsidRDefault="00701CF9"/>
    <w:p w14:paraId="5D76414F" w14:textId="77777777" w:rsidR="00701CF9" w:rsidRDefault="00701CF9"/>
  </w:footnote>
  <w:footnote w:type="continuationNotice" w:id="1">
    <w:p w14:paraId="4DCA24E3" w14:textId="77777777" w:rsidR="00701CF9" w:rsidRDefault="00701CF9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691F"/>
    <w:rsid w:val="000E1396"/>
    <w:rsid w:val="000E15E1"/>
    <w:rsid w:val="000E2091"/>
    <w:rsid w:val="000E258D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30C0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94FC8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602D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1CF9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5D4F"/>
    <w:rsid w:val="009E6BF5"/>
    <w:rsid w:val="009F23DA"/>
    <w:rsid w:val="009F393B"/>
    <w:rsid w:val="009F7157"/>
    <w:rsid w:val="00A0086B"/>
    <w:rsid w:val="00A03FE1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32AF7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2C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0243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971C6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34443"/>
    <w:rsid w:val="00F41476"/>
    <w:rsid w:val="00F5074A"/>
    <w:rsid w:val="00F5076F"/>
    <w:rsid w:val="00F50B47"/>
    <w:rsid w:val="00F559A5"/>
    <w:rsid w:val="00F5623C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16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12</cp:revision>
  <cp:lastPrinted>2024-06-05T09:35:00Z</cp:lastPrinted>
  <dcterms:created xsi:type="dcterms:W3CDTF">2024-11-04T18:08:00Z</dcterms:created>
  <dcterms:modified xsi:type="dcterms:W3CDTF">2025-11-19T09:15:00Z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